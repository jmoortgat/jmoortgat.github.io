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2097"/>
        <w:gridCol w:w="4173"/>
        <w:gridCol w:w="3090"/>
      </w:tblGrid>
      <w:tr w:rsidR="00EC52A8" w:rsidRPr="007F578F" w14:paraId="4EB646AC" w14:textId="77777777">
        <w:trPr>
          <w:trHeight w:val="270"/>
        </w:trPr>
        <w:tc>
          <w:tcPr>
            <w:tcW w:w="1908" w:type="dxa"/>
            <w:vMerge w:val="restart"/>
          </w:tcPr>
          <w:p w14:paraId="15BC97B4" w14:textId="3D95AAD3" w:rsidR="00EC52A8" w:rsidRPr="007F578F" w:rsidRDefault="001E067E" w:rsidP="0093134D">
            <w:r>
              <w:rPr>
                <w:noProof/>
              </w:rPr>
              <w:drawing>
                <wp:inline distT="0" distB="0" distL="0" distR="0" wp14:anchorId="31C73B51" wp14:editId="433B6406">
                  <wp:extent cx="1194435" cy="808684"/>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eOhioStateUniversity-4C-Stacked-CMYK.eps"/>
                          <pic:cNvPicPr/>
                        </pic:nvPicPr>
                        <pic:blipFill>
                          <a:blip r:embed="rId7">
                            <a:extLst>
                              <a:ext uri="{28A0092B-C50C-407E-A947-70E740481C1C}">
                                <a14:useLocalDpi xmlns:a14="http://schemas.microsoft.com/office/drawing/2010/main" val="0"/>
                              </a:ext>
                            </a:extLst>
                          </a:blip>
                          <a:stretch>
                            <a:fillRect/>
                          </a:stretch>
                        </pic:blipFill>
                        <pic:spPr>
                          <a:xfrm>
                            <a:off x="0" y="0"/>
                            <a:ext cx="1203609" cy="814896"/>
                          </a:xfrm>
                          <a:prstGeom prst="rect">
                            <a:avLst/>
                          </a:prstGeom>
                        </pic:spPr>
                      </pic:pic>
                    </a:graphicData>
                  </a:graphic>
                </wp:inline>
              </w:drawing>
            </w:r>
          </w:p>
        </w:tc>
        <w:tc>
          <w:tcPr>
            <w:tcW w:w="4956" w:type="dxa"/>
          </w:tcPr>
          <w:p w14:paraId="7F148218" w14:textId="77777777" w:rsidR="00EC52A8" w:rsidRPr="007F578F" w:rsidRDefault="00EC52A8" w:rsidP="0093134D"/>
        </w:tc>
        <w:tc>
          <w:tcPr>
            <w:tcW w:w="3432" w:type="dxa"/>
          </w:tcPr>
          <w:p w14:paraId="50CFCB47" w14:textId="77777777" w:rsidR="00EC52A8" w:rsidRPr="007F578F" w:rsidRDefault="00EC52A8" w:rsidP="00503C4C">
            <w:pPr>
              <w:jc w:val="right"/>
            </w:pPr>
            <w:r w:rsidRPr="007F578F">
              <w:t>School of Earth Sciences</w:t>
            </w:r>
          </w:p>
        </w:tc>
      </w:tr>
      <w:tr w:rsidR="00EC52A8" w:rsidRPr="007F578F" w14:paraId="0A92F5F0" w14:textId="77777777">
        <w:trPr>
          <w:trHeight w:val="171"/>
        </w:trPr>
        <w:tc>
          <w:tcPr>
            <w:tcW w:w="1908" w:type="dxa"/>
            <w:vMerge/>
          </w:tcPr>
          <w:p w14:paraId="41C21332" w14:textId="77777777" w:rsidR="00EC52A8" w:rsidRPr="007F578F" w:rsidRDefault="00EC52A8" w:rsidP="0093134D"/>
        </w:tc>
        <w:tc>
          <w:tcPr>
            <w:tcW w:w="8388" w:type="dxa"/>
            <w:gridSpan w:val="2"/>
          </w:tcPr>
          <w:p w14:paraId="4D672F6B" w14:textId="0D795DC0" w:rsidR="00EC52A8" w:rsidRPr="007F578F" w:rsidRDefault="008A7921" w:rsidP="0093134D">
            <w:r>
              <w:rPr>
                <w:noProof/>
              </w:rPr>
              <mc:AlternateContent>
                <mc:Choice Requires="wps">
                  <w:drawing>
                    <wp:anchor distT="0" distB="0" distL="114300" distR="114300" simplePos="0" relativeHeight="251658752" behindDoc="0" locked="0" layoutInCell="1" allowOverlap="1" wp14:anchorId="58C1E3AA" wp14:editId="0D68EDD9">
                      <wp:simplePos x="0" y="0"/>
                      <wp:positionH relativeFrom="column">
                        <wp:posOffset>104140</wp:posOffset>
                      </wp:positionH>
                      <wp:positionV relativeFrom="paragraph">
                        <wp:posOffset>29845</wp:posOffset>
                      </wp:positionV>
                      <wp:extent cx="5092700" cy="0"/>
                      <wp:effectExtent l="15240" t="17145" r="22860" b="209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2700" cy="0"/>
                              </a:xfrm>
                              <a:prstGeom prst="line">
                                <a:avLst/>
                              </a:prstGeom>
                              <a:noFill/>
                              <a:ln w="15875">
                                <a:solidFill>
                                  <a:srgbClr val="9B0000"/>
                                </a:solidFill>
                                <a:round/>
                                <a:headEnd/>
                                <a:tailEnd/>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C5D1B2"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pt,2.35pt" to="409.2pt,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" strokecolor="#9b0000" strokeweight="1.25pt"/>
                  </w:pict>
                </mc:Fallback>
              </mc:AlternateContent>
            </w:r>
          </w:p>
        </w:tc>
      </w:tr>
      <w:tr w:rsidR="00EC52A8" w:rsidRPr="007F578F" w14:paraId="508D59E3" w14:textId="77777777">
        <w:tc>
          <w:tcPr>
            <w:tcW w:w="1908" w:type="dxa"/>
            <w:vMerge/>
          </w:tcPr>
          <w:p w14:paraId="42F1B867" w14:textId="77777777" w:rsidR="00EC52A8" w:rsidRPr="007F578F" w:rsidRDefault="00EC52A8" w:rsidP="0093134D"/>
        </w:tc>
        <w:tc>
          <w:tcPr>
            <w:tcW w:w="4956" w:type="dxa"/>
          </w:tcPr>
          <w:p w14:paraId="4E3C1472" w14:textId="77777777" w:rsidR="00EC52A8" w:rsidRPr="007F578F" w:rsidRDefault="00EC52A8" w:rsidP="0093134D"/>
        </w:tc>
        <w:tc>
          <w:tcPr>
            <w:tcW w:w="3432" w:type="dxa"/>
          </w:tcPr>
          <w:p w14:paraId="71E928C3" w14:textId="77777777" w:rsidR="00EC52A8" w:rsidRPr="007F578F" w:rsidRDefault="00EC52A8" w:rsidP="00EC52A8">
            <w:pPr>
              <w:jc w:val="right"/>
            </w:pPr>
            <w:r w:rsidRPr="007F578F">
              <w:t>125 South Oval Mall</w:t>
            </w:r>
          </w:p>
          <w:p w14:paraId="18CDA865" w14:textId="77777777" w:rsidR="00EC52A8" w:rsidRPr="007F578F" w:rsidRDefault="00EC52A8" w:rsidP="00EC52A8">
            <w:pPr>
              <w:jc w:val="right"/>
            </w:pPr>
            <w:r w:rsidRPr="007F578F">
              <w:t>275 Mendenhall Laboratory</w:t>
            </w:r>
          </w:p>
          <w:p w14:paraId="24C1DF5E" w14:textId="77777777" w:rsidR="00EC52A8" w:rsidRPr="007F578F" w:rsidRDefault="00EC52A8" w:rsidP="00EC52A8">
            <w:pPr>
              <w:jc w:val="right"/>
            </w:pPr>
            <w:r w:rsidRPr="007F578F">
              <w:t>Columbus, OH 43210</w:t>
            </w:r>
          </w:p>
          <w:p w14:paraId="3CA2E739" w14:textId="77777777" w:rsidR="00EC52A8" w:rsidRPr="007F578F" w:rsidRDefault="00EC52A8" w:rsidP="00EC52A8">
            <w:pPr>
              <w:jc w:val="right"/>
            </w:pPr>
            <w:r w:rsidRPr="007F578F">
              <w:t>614-247-4835</w:t>
            </w:r>
          </w:p>
        </w:tc>
      </w:tr>
    </w:tbl>
    <w:p w14:paraId="6280BA12" w14:textId="77777777" w:rsidR="00DE4BBA" w:rsidRDefault="00DE4BBA" w:rsidP="0093134D"/>
    <w:p w14:paraId="4BEDB917" w14:textId="77777777" w:rsidR="002E377F" w:rsidRPr="007F578F" w:rsidRDefault="002E377F" w:rsidP="0093134D"/>
    <w:p w14:paraId="2D7A311C" w14:textId="77777777" w:rsidR="00581D3D" w:rsidRDefault="00581D3D" w:rsidP="002E377F">
      <w:pPr>
        <w:ind w:left="7200"/>
        <w:jc w:val="right"/>
      </w:pPr>
    </w:p>
    <w:p w14:paraId="28E7AD11" w14:textId="67233DAE" w:rsidR="0093134D" w:rsidRPr="007F578F" w:rsidRDefault="00E92C18" w:rsidP="002E377F">
      <w:pPr>
        <w:ind w:left="7200"/>
        <w:jc w:val="right"/>
      </w:pPr>
      <w:r>
        <w:t>May 5</w:t>
      </w:r>
      <w:r w:rsidR="007E26C3">
        <w:t>, 202</w:t>
      </w:r>
      <w:r w:rsidR="00587CDB">
        <w:t>5</w:t>
      </w:r>
    </w:p>
    <w:p w14:paraId="6FD7645E" w14:textId="77777777" w:rsidR="000A59B5" w:rsidRDefault="000A59B5" w:rsidP="0093134D"/>
    <w:p w14:paraId="7E711AF2" w14:textId="58A31423" w:rsidR="0001034A" w:rsidRDefault="0001034A" w:rsidP="0093134D"/>
    <w:p w14:paraId="66F38386" w14:textId="77777777" w:rsidR="0066248C" w:rsidRPr="008B68A4" w:rsidRDefault="0066248C" w:rsidP="0066248C">
      <w:pPr>
        <w:jc w:val="both"/>
      </w:pPr>
      <w:r>
        <w:t>Re: Letter of Support for an ASC Center of Excellence in Applied AI</w:t>
      </w:r>
    </w:p>
    <w:p w14:paraId="31C5D8D7" w14:textId="77777777" w:rsidR="00D5670B" w:rsidRDefault="00D5670B" w:rsidP="0093134D"/>
    <w:p w14:paraId="75A96089" w14:textId="77777777" w:rsidR="00F968FF" w:rsidRDefault="00F968FF" w:rsidP="00F968FF">
      <w:r>
        <w:t>Dear Joachim,</w:t>
      </w:r>
    </w:p>
    <w:p w14:paraId="66D2DCB2" w14:textId="77777777" w:rsidR="00BB2D37" w:rsidRDefault="00BB2D37" w:rsidP="00F968FF"/>
    <w:p w14:paraId="7DE96160" w14:textId="77777777" w:rsidR="00F968FF" w:rsidRDefault="00F968FF" w:rsidP="00F968FF">
      <w:r>
        <w:t>I enthusiastically support the creation of the BuckAI Observatory—an applied-AI Center of Excellence in the College of Arts and Sciences. The Observatory will lower technical barriers, catalyze interdisciplinary collaborations, and position OSU as a national leader in AI-driven Earth observation.</w:t>
      </w:r>
    </w:p>
    <w:p w14:paraId="675F76B9" w14:textId="77777777" w:rsidR="00BB2D37" w:rsidRDefault="00BB2D37" w:rsidP="00F968FF"/>
    <w:p w14:paraId="7D499895" w14:textId="7157D604" w:rsidR="00F968FF" w:rsidRDefault="00F968FF" w:rsidP="00F968FF">
      <w:r>
        <w:t xml:space="preserve">Research in my lab involve </w:t>
      </w:r>
      <w:r w:rsidR="00F77BC5">
        <w:t xml:space="preserve">remote sensing of hydrological processes, with an emphasis on remote sensing of snow and river discharge. </w:t>
      </w:r>
      <w:r w:rsidR="003F71AA">
        <w:t xml:space="preserve">The </w:t>
      </w:r>
      <w:r w:rsidR="00AC0458">
        <w:t>data storage and AI capabilities described by Prof Moortgat would enable new prospects for collaboration, including grand ideas that I’ve entertained to make Ohio State a center for bringing the many river remote sensing observations together to estimate both inundation and river bathymetry. Moortgat and I have collaborated on this in past years, as part of a NASA project, and these resources would be something we could leverage in seeking funding for</w:t>
      </w:r>
      <w:r w:rsidR="00B53235">
        <w:t xml:space="preserve"> such a project</w:t>
      </w:r>
      <w:r w:rsidR="00AC0458">
        <w:t xml:space="preserve">. </w:t>
      </w:r>
      <w:r w:rsidR="00274164">
        <w:t xml:space="preserve"> </w:t>
      </w:r>
      <w:r>
        <w:t xml:space="preserve">I expect that a seed investment by ASC in shared storage and computational resources, matched with initial technical support (a data engineer and student assistance with manually generating training data), as well as the other initiatives outlined in your white paper (such as championing interdisciplinary teams and annual workshops) will increase my success in pursuing extramural funding from </w:t>
      </w:r>
      <w:r w:rsidR="00320C8E">
        <w:t>NASA</w:t>
      </w:r>
      <w:r>
        <w:t xml:space="preserve">. I am also interested in learning more about the opportunities to broaden my funding sources beyond federal funding agencies through partnerships with industry and private foundations as well through the commercialization of intellectual property developed by my team. </w:t>
      </w:r>
    </w:p>
    <w:p w14:paraId="24BEAB66" w14:textId="77777777" w:rsidR="004D0768" w:rsidRDefault="004D0768" w:rsidP="00F968FF"/>
    <w:p w14:paraId="0B6F7DF3" w14:textId="77777777" w:rsidR="00F968FF" w:rsidRDefault="00F968FF" w:rsidP="00F968FF">
      <w:r>
        <w:t>Beyond research, I endorse the proposed goal of better educating our students for a marketplace in which AI will play an increasingly critical role. I expect that students in my department will be interested in such classes (such as ES5757 “AI in Geosciences”) and plan to either share domain-specific case studies and/or contribute to new AI-related courses in my own unit.</w:t>
      </w:r>
    </w:p>
    <w:p w14:paraId="48736E52" w14:textId="77777777" w:rsidR="003C0600" w:rsidRDefault="003C0600" w:rsidP="00F968FF"/>
    <w:p w14:paraId="4F3F8375" w14:textId="77777777" w:rsidR="00F968FF" w:rsidRDefault="00F968FF" w:rsidP="00F968FF">
      <w:r>
        <w:t>Should ASC support the founding of the BuckAI Observatory, please reach out to me about how I can be involved and/or for any further information that would be helpful.</w:t>
      </w:r>
    </w:p>
    <w:p w14:paraId="5587DA60" w14:textId="77777777" w:rsidR="00F055F7" w:rsidRPr="007F578F" w:rsidRDefault="00F055F7" w:rsidP="0093134D"/>
    <w:p w14:paraId="4DBE38FB" w14:textId="77777777" w:rsidR="0093134D" w:rsidRPr="007F578F" w:rsidRDefault="0093134D" w:rsidP="0093134D">
      <w:pPr>
        <w:pStyle w:val="Body"/>
        <w:rPr>
          <w:rFonts w:ascii="Times New Roman" w:hAnsi="Times New Roman"/>
        </w:rPr>
      </w:pPr>
      <w:r w:rsidRPr="007F578F">
        <w:rPr>
          <w:rFonts w:ascii="Times New Roman" w:hAnsi="Times New Roman"/>
        </w:rPr>
        <w:t>Sincerely,</w:t>
      </w:r>
    </w:p>
    <w:p w14:paraId="159CDC5D" w14:textId="77777777" w:rsidR="0093134D" w:rsidRPr="007F578F" w:rsidRDefault="00003E69" w:rsidP="0093134D">
      <w:pPr>
        <w:rPr>
          <w:noProof/>
        </w:rPr>
      </w:pPr>
      <w:r w:rsidRPr="007F578F">
        <w:rPr>
          <w:noProof/>
        </w:rPr>
        <w:lastRenderedPageBreak/>
        <w:drawing>
          <wp:inline distT="0" distB="0" distL="0" distR="0" wp14:anchorId="2147DEC1" wp14:editId="5D395E77">
            <wp:extent cx="1422400" cy="495300"/>
            <wp:effectExtent l="25400" t="0" r="0" b="0"/>
            <wp:docPr id="1" name="Picture 1" descr="Digita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Signature"/>
                    <pic:cNvPicPr>
                      <a:picLocks noChangeAspect="1" noChangeArrowheads="1"/>
                    </pic:cNvPicPr>
                  </pic:nvPicPr>
                  <pic:blipFill>
                    <a:blip r:embed="rId8"/>
                    <a:srcRect/>
                    <a:stretch>
                      <a:fillRect/>
                    </a:stretch>
                  </pic:blipFill>
                  <pic:spPr bwMode="auto">
                    <a:xfrm>
                      <a:off x="0" y="0"/>
                      <a:ext cx="1422400" cy="495300"/>
                    </a:xfrm>
                    <a:prstGeom prst="rect">
                      <a:avLst/>
                    </a:prstGeom>
                    <a:noFill/>
                    <a:ln w="9525">
                      <a:noFill/>
                      <a:miter lim="800000"/>
                      <a:headEnd/>
                      <a:tailEnd/>
                    </a:ln>
                  </pic:spPr>
                </pic:pic>
              </a:graphicData>
            </a:graphic>
          </wp:inline>
        </w:drawing>
      </w:r>
    </w:p>
    <w:p w14:paraId="533A271F" w14:textId="77777777" w:rsidR="000A435C" w:rsidRPr="007F578F" w:rsidRDefault="0093134D" w:rsidP="009E5EDC">
      <w:pPr>
        <w:outlineLvl w:val="0"/>
        <w:rPr>
          <w:noProof/>
        </w:rPr>
      </w:pPr>
      <w:r w:rsidRPr="007F578F">
        <w:rPr>
          <w:noProof/>
        </w:rPr>
        <w:t>Michael Durand</w:t>
      </w:r>
    </w:p>
    <w:p w14:paraId="78FBBACE" w14:textId="433EA529" w:rsidR="000A435C" w:rsidRPr="007F578F" w:rsidRDefault="000A435C" w:rsidP="000A435C">
      <w:pPr>
        <w:rPr>
          <w:noProof/>
        </w:rPr>
      </w:pPr>
      <w:r w:rsidRPr="007F578F">
        <w:rPr>
          <w:noProof/>
        </w:rPr>
        <w:t>Professor</w:t>
      </w:r>
      <w:r w:rsidR="00F9486B">
        <w:rPr>
          <w:noProof/>
        </w:rPr>
        <w:t xml:space="preserve"> and Associate Director for Graduate Studies</w:t>
      </w:r>
    </w:p>
    <w:p w14:paraId="6C3A7C46" w14:textId="444AD5AB" w:rsidR="000A435C" w:rsidRPr="007F578F" w:rsidRDefault="000A435C" w:rsidP="000A435C">
      <w:pPr>
        <w:rPr>
          <w:noProof/>
        </w:rPr>
      </w:pPr>
      <w:r w:rsidRPr="007F578F">
        <w:rPr>
          <w:noProof/>
        </w:rPr>
        <w:t xml:space="preserve">School of Earth Sciences </w:t>
      </w:r>
    </w:p>
    <w:p w14:paraId="1BDF88F9" w14:textId="4525FE9D" w:rsidR="00671398" w:rsidRPr="007F578F" w:rsidRDefault="00CF65C5">
      <w:r>
        <w:t>(</w:t>
      </w:r>
      <w:r w:rsidR="006571EF">
        <w:t>m</w:t>
      </w:r>
      <w:r>
        <w:t xml:space="preserve">) </w:t>
      </w:r>
      <w:r w:rsidR="000A435C" w:rsidRPr="007F578F">
        <w:t>614-</w:t>
      </w:r>
      <w:r w:rsidR="006571EF">
        <w:t>302-8920</w:t>
      </w:r>
      <w:r w:rsidR="00650C0C">
        <w:t xml:space="preserve">  (e) </w:t>
      </w:r>
      <w:r w:rsidR="000A435C" w:rsidRPr="007F578F">
        <w:t>durand.8@osu.edu</w:t>
      </w:r>
    </w:p>
    <w:sectPr w:rsidR="00671398" w:rsidRPr="007F578F" w:rsidSect="000C66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obe Caslon Pro">
    <w:panose1 w:val="020B0604020202020204"/>
    <w:charset w:val="00"/>
    <w:family w:val="auto"/>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2DB"/>
    <w:rsid w:val="000016FC"/>
    <w:rsid w:val="00003515"/>
    <w:rsid w:val="00003E69"/>
    <w:rsid w:val="0000624A"/>
    <w:rsid w:val="0000770D"/>
    <w:rsid w:val="0001034A"/>
    <w:rsid w:val="00010FC0"/>
    <w:rsid w:val="000110F2"/>
    <w:rsid w:val="0001290E"/>
    <w:rsid w:val="00013262"/>
    <w:rsid w:val="0001476B"/>
    <w:rsid w:val="000150A7"/>
    <w:rsid w:val="000150DF"/>
    <w:rsid w:val="00015429"/>
    <w:rsid w:val="00016EA4"/>
    <w:rsid w:val="00021EBB"/>
    <w:rsid w:val="00022A9B"/>
    <w:rsid w:val="00022ADD"/>
    <w:rsid w:val="00026F48"/>
    <w:rsid w:val="00027412"/>
    <w:rsid w:val="000301D3"/>
    <w:rsid w:val="00030665"/>
    <w:rsid w:val="0003250F"/>
    <w:rsid w:val="00032B90"/>
    <w:rsid w:val="00033572"/>
    <w:rsid w:val="000335E6"/>
    <w:rsid w:val="00034EB2"/>
    <w:rsid w:val="000367C9"/>
    <w:rsid w:val="00037931"/>
    <w:rsid w:val="00040DB1"/>
    <w:rsid w:val="00044481"/>
    <w:rsid w:val="0004666F"/>
    <w:rsid w:val="000550D9"/>
    <w:rsid w:val="00061AEC"/>
    <w:rsid w:val="00061DBB"/>
    <w:rsid w:val="000648A5"/>
    <w:rsid w:val="00070835"/>
    <w:rsid w:val="00071518"/>
    <w:rsid w:val="0007177B"/>
    <w:rsid w:val="000728C9"/>
    <w:rsid w:val="0007371E"/>
    <w:rsid w:val="00075A90"/>
    <w:rsid w:val="00075E00"/>
    <w:rsid w:val="000770B1"/>
    <w:rsid w:val="00081E45"/>
    <w:rsid w:val="00082005"/>
    <w:rsid w:val="00082263"/>
    <w:rsid w:val="00082FF8"/>
    <w:rsid w:val="00085B75"/>
    <w:rsid w:val="0008777A"/>
    <w:rsid w:val="000901ED"/>
    <w:rsid w:val="00093D26"/>
    <w:rsid w:val="000942AD"/>
    <w:rsid w:val="00096B33"/>
    <w:rsid w:val="00096CEC"/>
    <w:rsid w:val="00096FD3"/>
    <w:rsid w:val="000A04C7"/>
    <w:rsid w:val="000A085B"/>
    <w:rsid w:val="000A435C"/>
    <w:rsid w:val="000A59B5"/>
    <w:rsid w:val="000B0FBD"/>
    <w:rsid w:val="000B14E9"/>
    <w:rsid w:val="000B3F06"/>
    <w:rsid w:val="000B4749"/>
    <w:rsid w:val="000B6077"/>
    <w:rsid w:val="000B7914"/>
    <w:rsid w:val="000C0C9A"/>
    <w:rsid w:val="000C2A05"/>
    <w:rsid w:val="000C3715"/>
    <w:rsid w:val="000C4094"/>
    <w:rsid w:val="000C4708"/>
    <w:rsid w:val="000C66FB"/>
    <w:rsid w:val="000C707B"/>
    <w:rsid w:val="000C73F6"/>
    <w:rsid w:val="000C77E5"/>
    <w:rsid w:val="000D0A91"/>
    <w:rsid w:val="000D351A"/>
    <w:rsid w:val="000D4FD6"/>
    <w:rsid w:val="000D7F77"/>
    <w:rsid w:val="000E2138"/>
    <w:rsid w:val="000E25A2"/>
    <w:rsid w:val="000E43D8"/>
    <w:rsid w:val="000E7E61"/>
    <w:rsid w:val="000F06D8"/>
    <w:rsid w:val="000F309A"/>
    <w:rsid w:val="000F7C8D"/>
    <w:rsid w:val="00100834"/>
    <w:rsid w:val="00102084"/>
    <w:rsid w:val="001052E3"/>
    <w:rsid w:val="00105856"/>
    <w:rsid w:val="00106FA1"/>
    <w:rsid w:val="00107771"/>
    <w:rsid w:val="0011005C"/>
    <w:rsid w:val="0011059A"/>
    <w:rsid w:val="001120B2"/>
    <w:rsid w:val="0011220E"/>
    <w:rsid w:val="00115B41"/>
    <w:rsid w:val="001173A2"/>
    <w:rsid w:val="001178BC"/>
    <w:rsid w:val="00121F3B"/>
    <w:rsid w:val="0012240A"/>
    <w:rsid w:val="00122778"/>
    <w:rsid w:val="00122AEB"/>
    <w:rsid w:val="00124827"/>
    <w:rsid w:val="00126263"/>
    <w:rsid w:val="00127725"/>
    <w:rsid w:val="00127AD1"/>
    <w:rsid w:val="001301F0"/>
    <w:rsid w:val="0013347F"/>
    <w:rsid w:val="00142543"/>
    <w:rsid w:val="0014431B"/>
    <w:rsid w:val="0014729E"/>
    <w:rsid w:val="001518D6"/>
    <w:rsid w:val="00152E2A"/>
    <w:rsid w:val="00156D25"/>
    <w:rsid w:val="00157E25"/>
    <w:rsid w:val="00157F9D"/>
    <w:rsid w:val="001633F1"/>
    <w:rsid w:val="0017212B"/>
    <w:rsid w:val="0017783C"/>
    <w:rsid w:val="001806FA"/>
    <w:rsid w:val="001816FC"/>
    <w:rsid w:val="00182583"/>
    <w:rsid w:val="00183F23"/>
    <w:rsid w:val="00186B84"/>
    <w:rsid w:val="00186DB0"/>
    <w:rsid w:val="00187AC9"/>
    <w:rsid w:val="00190C18"/>
    <w:rsid w:val="001912BB"/>
    <w:rsid w:val="00191890"/>
    <w:rsid w:val="0019781D"/>
    <w:rsid w:val="001A04C9"/>
    <w:rsid w:val="001A0E06"/>
    <w:rsid w:val="001A443D"/>
    <w:rsid w:val="001A5821"/>
    <w:rsid w:val="001A598A"/>
    <w:rsid w:val="001A59D2"/>
    <w:rsid w:val="001A5E18"/>
    <w:rsid w:val="001A6973"/>
    <w:rsid w:val="001A6E10"/>
    <w:rsid w:val="001A7094"/>
    <w:rsid w:val="001A77FB"/>
    <w:rsid w:val="001B26D0"/>
    <w:rsid w:val="001B4775"/>
    <w:rsid w:val="001B6351"/>
    <w:rsid w:val="001B643B"/>
    <w:rsid w:val="001B7F76"/>
    <w:rsid w:val="001C149A"/>
    <w:rsid w:val="001C2161"/>
    <w:rsid w:val="001C5EFB"/>
    <w:rsid w:val="001C6991"/>
    <w:rsid w:val="001C7667"/>
    <w:rsid w:val="001C7E27"/>
    <w:rsid w:val="001D04F0"/>
    <w:rsid w:val="001D1B28"/>
    <w:rsid w:val="001D58E9"/>
    <w:rsid w:val="001E067E"/>
    <w:rsid w:val="001E2621"/>
    <w:rsid w:val="001E3856"/>
    <w:rsid w:val="001E62A3"/>
    <w:rsid w:val="001E7039"/>
    <w:rsid w:val="001F059D"/>
    <w:rsid w:val="001F0F4E"/>
    <w:rsid w:val="001F1533"/>
    <w:rsid w:val="001F2D7D"/>
    <w:rsid w:val="001F38B8"/>
    <w:rsid w:val="001F4399"/>
    <w:rsid w:val="001F4884"/>
    <w:rsid w:val="001F5F1D"/>
    <w:rsid w:val="00202201"/>
    <w:rsid w:val="00202962"/>
    <w:rsid w:val="00202E4E"/>
    <w:rsid w:val="00203C00"/>
    <w:rsid w:val="00206B98"/>
    <w:rsid w:val="00206FF1"/>
    <w:rsid w:val="00207821"/>
    <w:rsid w:val="00211C5A"/>
    <w:rsid w:val="00211F68"/>
    <w:rsid w:val="00213E1B"/>
    <w:rsid w:val="00213E21"/>
    <w:rsid w:val="0021556A"/>
    <w:rsid w:val="00215D24"/>
    <w:rsid w:val="00216E7B"/>
    <w:rsid w:val="00217C5C"/>
    <w:rsid w:val="002200CF"/>
    <w:rsid w:val="0022056D"/>
    <w:rsid w:val="00221DE0"/>
    <w:rsid w:val="0022328E"/>
    <w:rsid w:val="00224DE9"/>
    <w:rsid w:val="0022681B"/>
    <w:rsid w:val="00231B00"/>
    <w:rsid w:val="002320D1"/>
    <w:rsid w:val="00233736"/>
    <w:rsid w:val="00233E48"/>
    <w:rsid w:val="00235939"/>
    <w:rsid w:val="002376A9"/>
    <w:rsid w:val="00237794"/>
    <w:rsid w:val="0024085A"/>
    <w:rsid w:val="002428EE"/>
    <w:rsid w:val="00242CF9"/>
    <w:rsid w:val="00243F16"/>
    <w:rsid w:val="00247344"/>
    <w:rsid w:val="0025000F"/>
    <w:rsid w:val="002517B4"/>
    <w:rsid w:val="0025433F"/>
    <w:rsid w:val="00256848"/>
    <w:rsid w:val="0025686B"/>
    <w:rsid w:val="002569FE"/>
    <w:rsid w:val="00257AC4"/>
    <w:rsid w:val="0026220A"/>
    <w:rsid w:val="00266124"/>
    <w:rsid w:val="002677C1"/>
    <w:rsid w:val="002704BE"/>
    <w:rsid w:val="00274164"/>
    <w:rsid w:val="00274DD7"/>
    <w:rsid w:val="002751E4"/>
    <w:rsid w:val="00275C31"/>
    <w:rsid w:val="00276150"/>
    <w:rsid w:val="00277E4D"/>
    <w:rsid w:val="00280A5A"/>
    <w:rsid w:val="00281387"/>
    <w:rsid w:val="00281EAE"/>
    <w:rsid w:val="00281ECA"/>
    <w:rsid w:val="002824D9"/>
    <w:rsid w:val="00282967"/>
    <w:rsid w:val="00283F71"/>
    <w:rsid w:val="00287003"/>
    <w:rsid w:val="002912C3"/>
    <w:rsid w:val="00291519"/>
    <w:rsid w:val="00291B43"/>
    <w:rsid w:val="00292C1C"/>
    <w:rsid w:val="00293754"/>
    <w:rsid w:val="00293A0D"/>
    <w:rsid w:val="00293A7E"/>
    <w:rsid w:val="002956D7"/>
    <w:rsid w:val="00295ECE"/>
    <w:rsid w:val="002962DA"/>
    <w:rsid w:val="00296580"/>
    <w:rsid w:val="002965CD"/>
    <w:rsid w:val="00296EA5"/>
    <w:rsid w:val="00297833"/>
    <w:rsid w:val="00297DCE"/>
    <w:rsid w:val="002A05F3"/>
    <w:rsid w:val="002A0BF0"/>
    <w:rsid w:val="002A1533"/>
    <w:rsid w:val="002A221D"/>
    <w:rsid w:val="002A4DAB"/>
    <w:rsid w:val="002A79FF"/>
    <w:rsid w:val="002B2268"/>
    <w:rsid w:val="002B24B9"/>
    <w:rsid w:val="002B3BB4"/>
    <w:rsid w:val="002B4E23"/>
    <w:rsid w:val="002B51D2"/>
    <w:rsid w:val="002B5A5C"/>
    <w:rsid w:val="002B7500"/>
    <w:rsid w:val="002C06E3"/>
    <w:rsid w:val="002C3F46"/>
    <w:rsid w:val="002C406F"/>
    <w:rsid w:val="002C4C12"/>
    <w:rsid w:val="002C55D4"/>
    <w:rsid w:val="002C7532"/>
    <w:rsid w:val="002C79A5"/>
    <w:rsid w:val="002D0596"/>
    <w:rsid w:val="002D0AE7"/>
    <w:rsid w:val="002D15BC"/>
    <w:rsid w:val="002D313F"/>
    <w:rsid w:val="002D4013"/>
    <w:rsid w:val="002D4040"/>
    <w:rsid w:val="002D4774"/>
    <w:rsid w:val="002D506B"/>
    <w:rsid w:val="002D7046"/>
    <w:rsid w:val="002E112B"/>
    <w:rsid w:val="002E31CF"/>
    <w:rsid w:val="002E377F"/>
    <w:rsid w:val="002E704E"/>
    <w:rsid w:val="002F0AF7"/>
    <w:rsid w:val="002F3BEC"/>
    <w:rsid w:val="002F5AC3"/>
    <w:rsid w:val="002F67FA"/>
    <w:rsid w:val="002F7B2E"/>
    <w:rsid w:val="002F7B87"/>
    <w:rsid w:val="00302D07"/>
    <w:rsid w:val="00302FA9"/>
    <w:rsid w:val="00305796"/>
    <w:rsid w:val="00306626"/>
    <w:rsid w:val="00307B6D"/>
    <w:rsid w:val="00310913"/>
    <w:rsid w:val="00312413"/>
    <w:rsid w:val="0031274B"/>
    <w:rsid w:val="0031340E"/>
    <w:rsid w:val="00313E8B"/>
    <w:rsid w:val="00314DC5"/>
    <w:rsid w:val="003157DF"/>
    <w:rsid w:val="0031607E"/>
    <w:rsid w:val="00316641"/>
    <w:rsid w:val="00317967"/>
    <w:rsid w:val="00320869"/>
    <w:rsid w:val="00320C8E"/>
    <w:rsid w:val="00323A1A"/>
    <w:rsid w:val="00326C19"/>
    <w:rsid w:val="003273CE"/>
    <w:rsid w:val="0033401C"/>
    <w:rsid w:val="003351D9"/>
    <w:rsid w:val="00335A53"/>
    <w:rsid w:val="003370B7"/>
    <w:rsid w:val="003419DC"/>
    <w:rsid w:val="00342CBB"/>
    <w:rsid w:val="00343786"/>
    <w:rsid w:val="003447D4"/>
    <w:rsid w:val="003453E2"/>
    <w:rsid w:val="00346CD2"/>
    <w:rsid w:val="00347847"/>
    <w:rsid w:val="00350BCD"/>
    <w:rsid w:val="00353757"/>
    <w:rsid w:val="003538AE"/>
    <w:rsid w:val="00363E2B"/>
    <w:rsid w:val="003641A7"/>
    <w:rsid w:val="003654A7"/>
    <w:rsid w:val="003654CB"/>
    <w:rsid w:val="0036633E"/>
    <w:rsid w:val="0036638E"/>
    <w:rsid w:val="0036663E"/>
    <w:rsid w:val="003733A7"/>
    <w:rsid w:val="00373413"/>
    <w:rsid w:val="00373489"/>
    <w:rsid w:val="00374C2B"/>
    <w:rsid w:val="00375505"/>
    <w:rsid w:val="003763F8"/>
    <w:rsid w:val="003773AF"/>
    <w:rsid w:val="0038172D"/>
    <w:rsid w:val="00384CC9"/>
    <w:rsid w:val="00386177"/>
    <w:rsid w:val="00387679"/>
    <w:rsid w:val="00394CF3"/>
    <w:rsid w:val="003A1A0B"/>
    <w:rsid w:val="003A2860"/>
    <w:rsid w:val="003A29D4"/>
    <w:rsid w:val="003A2ABD"/>
    <w:rsid w:val="003A3DD3"/>
    <w:rsid w:val="003A5489"/>
    <w:rsid w:val="003B1126"/>
    <w:rsid w:val="003B2A41"/>
    <w:rsid w:val="003B3730"/>
    <w:rsid w:val="003B657A"/>
    <w:rsid w:val="003B75EC"/>
    <w:rsid w:val="003C0600"/>
    <w:rsid w:val="003C0708"/>
    <w:rsid w:val="003C0C71"/>
    <w:rsid w:val="003C2352"/>
    <w:rsid w:val="003C6180"/>
    <w:rsid w:val="003C6747"/>
    <w:rsid w:val="003D428D"/>
    <w:rsid w:val="003E2125"/>
    <w:rsid w:val="003E2938"/>
    <w:rsid w:val="003E32B4"/>
    <w:rsid w:val="003E4173"/>
    <w:rsid w:val="003E5641"/>
    <w:rsid w:val="003E7537"/>
    <w:rsid w:val="003E7DD3"/>
    <w:rsid w:val="003F0F09"/>
    <w:rsid w:val="003F49BA"/>
    <w:rsid w:val="003F5CB0"/>
    <w:rsid w:val="003F71AA"/>
    <w:rsid w:val="0040143C"/>
    <w:rsid w:val="0040480C"/>
    <w:rsid w:val="00404B1A"/>
    <w:rsid w:val="00407C5E"/>
    <w:rsid w:val="004137DB"/>
    <w:rsid w:val="00414286"/>
    <w:rsid w:val="00417999"/>
    <w:rsid w:val="00423084"/>
    <w:rsid w:val="00423C70"/>
    <w:rsid w:val="004260BB"/>
    <w:rsid w:val="00427FEC"/>
    <w:rsid w:val="004308ED"/>
    <w:rsid w:val="00432A53"/>
    <w:rsid w:val="0043305C"/>
    <w:rsid w:val="00435033"/>
    <w:rsid w:val="004455EA"/>
    <w:rsid w:val="004508DB"/>
    <w:rsid w:val="004522A4"/>
    <w:rsid w:val="00452B48"/>
    <w:rsid w:val="004531DE"/>
    <w:rsid w:val="00453F68"/>
    <w:rsid w:val="00453FF8"/>
    <w:rsid w:val="004554D5"/>
    <w:rsid w:val="00456D16"/>
    <w:rsid w:val="00462DF6"/>
    <w:rsid w:val="004635E4"/>
    <w:rsid w:val="004656CD"/>
    <w:rsid w:val="00466193"/>
    <w:rsid w:val="00466D0F"/>
    <w:rsid w:val="00467251"/>
    <w:rsid w:val="00467287"/>
    <w:rsid w:val="004674A8"/>
    <w:rsid w:val="00467E3C"/>
    <w:rsid w:val="00470675"/>
    <w:rsid w:val="00475FE9"/>
    <w:rsid w:val="00475FFE"/>
    <w:rsid w:val="00476B12"/>
    <w:rsid w:val="004800C0"/>
    <w:rsid w:val="004829A3"/>
    <w:rsid w:val="004844C6"/>
    <w:rsid w:val="00485ADC"/>
    <w:rsid w:val="00485F0E"/>
    <w:rsid w:val="00486B82"/>
    <w:rsid w:val="00487EAE"/>
    <w:rsid w:val="00490727"/>
    <w:rsid w:val="004908D3"/>
    <w:rsid w:val="00490FE2"/>
    <w:rsid w:val="00491E83"/>
    <w:rsid w:val="00493276"/>
    <w:rsid w:val="00493EB5"/>
    <w:rsid w:val="00495836"/>
    <w:rsid w:val="00497903"/>
    <w:rsid w:val="004A10B3"/>
    <w:rsid w:val="004A2FE1"/>
    <w:rsid w:val="004A6B1E"/>
    <w:rsid w:val="004B06A5"/>
    <w:rsid w:val="004B0CE8"/>
    <w:rsid w:val="004B111A"/>
    <w:rsid w:val="004B140E"/>
    <w:rsid w:val="004B1763"/>
    <w:rsid w:val="004B24AA"/>
    <w:rsid w:val="004B38F0"/>
    <w:rsid w:val="004B3E82"/>
    <w:rsid w:val="004B78B9"/>
    <w:rsid w:val="004C12BB"/>
    <w:rsid w:val="004C14BE"/>
    <w:rsid w:val="004C2279"/>
    <w:rsid w:val="004C2794"/>
    <w:rsid w:val="004C5830"/>
    <w:rsid w:val="004D0768"/>
    <w:rsid w:val="004D0B1E"/>
    <w:rsid w:val="004D2612"/>
    <w:rsid w:val="004D2B05"/>
    <w:rsid w:val="004D439D"/>
    <w:rsid w:val="004D5949"/>
    <w:rsid w:val="004D5C92"/>
    <w:rsid w:val="004E0C1F"/>
    <w:rsid w:val="004E1D9D"/>
    <w:rsid w:val="004E25C7"/>
    <w:rsid w:val="004E305E"/>
    <w:rsid w:val="004E35DE"/>
    <w:rsid w:val="004E69A4"/>
    <w:rsid w:val="004E6E4C"/>
    <w:rsid w:val="004E7305"/>
    <w:rsid w:val="004F0162"/>
    <w:rsid w:val="004F2013"/>
    <w:rsid w:val="004F67FD"/>
    <w:rsid w:val="004F6F0C"/>
    <w:rsid w:val="004F7AA5"/>
    <w:rsid w:val="00500494"/>
    <w:rsid w:val="005013E8"/>
    <w:rsid w:val="0050181A"/>
    <w:rsid w:val="00501E26"/>
    <w:rsid w:val="00503C4C"/>
    <w:rsid w:val="00504692"/>
    <w:rsid w:val="00505092"/>
    <w:rsid w:val="00511CF7"/>
    <w:rsid w:val="00512C2D"/>
    <w:rsid w:val="0051324D"/>
    <w:rsid w:val="00514BF4"/>
    <w:rsid w:val="00515497"/>
    <w:rsid w:val="005161F6"/>
    <w:rsid w:val="00523C19"/>
    <w:rsid w:val="00524519"/>
    <w:rsid w:val="00525BCC"/>
    <w:rsid w:val="00525DAD"/>
    <w:rsid w:val="00527115"/>
    <w:rsid w:val="0053096D"/>
    <w:rsid w:val="00533C91"/>
    <w:rsid w:val="005350F9"/>
    <w:rsid w:val="005356E4"/>
    <w:rsid w:val="00537190"/>
    <w:rsid w:val="00540ED5"/>
    <w:rsid w:val="00541169"/>
    <w:rsid w:val="00541C6E"/>
    <w:rsid w:val="00542CDD"/>
    <w:rsid w:val="00542EDB"/>
    <w:rsid w:val="00543206"/>
    <w:rsid w:val="00546F96"/>
    <w:rsid w:val="005471D1"/>
    <w:rsid w:val="0055019D"/>
    <w:rsid w:val="00550CA0"/>
    <w:rsid w:val="00550E73"/>
    <w:rsid w:val="005529AF"/>
    <w:rsid w:val="005552ED"/>
    <w:rsid w:val="00557594"/>
    <w:rsid w:val="00557C78"/>
    <w:rsid w:val="00560E2C"/>
    <w:rsid w:val="00561683"/>
    <w:rsid w:val="00561FA4"/>
    <w:rsid w:val="00562D5D"/>
    <w:rsid w:val="00563800"/>
    <w:rsid w:val="005643F7"/>
    <w:rsid w:val="005648DF"/>
    <w:rsid w:val="00564EF9"/>
    <w:rsid w:val="0056615E"/>
    <w:rsid w:val="00566B9D"/>
    <w:rsid w:val="00567F01"/>
    <w:rsid w:val="005726F9"/>
    <w:rsid w:val="00573759"/>
    <w:rsid w:val="005757F3"/>
    <w:rsid w:val="00576713"/>
    <w:rsid w:val="00577CDB"/>
    <w:rsid w:val="00581733"/>
    <w:rsid w:val="00581D3D"/>
    <w:rsid w:val="0058340E"/>
    <w:rsid w:val="0058477A"/>
    <w:rsid w:val="005855C7"/>
    <w:rsid w:val="005856B4"/>
    <w:rsid w:val="005862CA"/>
    <w:rsid w:val="005872AC"/>
    <w:rsid w:val="00587CDB"/>
    <w:rsid w:val="00593442"/>
    <w:rsid w:val="005955FE"/>
    <w:rsid w:val="0059593B"/>
    <w:rsid w:val="00596DF7"/>
    <w:rsid w:val="00597777"/>
    <w:rsid w:val="005A00F8"/>
    <w:rsid w:val="005A09C8"/>
    <w:rsid w:val="005A56E9"/>
    <w:rsid w:val="005A5AA5"/>
    <w:rsid w:val="005A6035"/>
    <w:rsid w:val="005A70FF"/>
    <w:rsid w:val="005B08D4"/>
    <w:rsid w:val="005B101D"/>
    <w:rsid w:val="005B49DB"/>
    <w:rsid w:val="005B54C5"/>
    <w:rsid w:val="005B5866"/>
    <w:rsid w:val="005B682C"/>
    <w:rsid w:val="005C004C"/>
    <w:rsid w:val="005C0A11"/>
    <w:rsid w:val="005C2865"/>
    <w:rsid w:val="005C2F79"/>
    <w:rsid w:val="005D11D0"/>
    <w:rsid w:val="005D1CAB"/>
    <w:rsid w:val="005D22DD"/>
    <w:rsid w:val="005D27ED"/>
    <w:rsid w:val="005D5017"/>
    <w:rsid w:val="005D5B94"/>
    <w:rsid w:val="005D6C6D"/>
    <w:rsid w:val="005D7385"/>
    <w:rsid w:val="005E0816"/>
    <w:rsid w:val="005E0E2C"/>
    <w:rsid w:val="005E1B81"/>
    <w:rsid w:val="005E1C4E"/>
    <w:rsid w:val="005E3F53"/>
    <w:rsid w:val="005E48CA"/>
    <w:rsid w:val="005E5AE6"/>
    <w:rsid w:val="005E64F8"/>
    <w:rsid w:val="005E6E95"/>
    <w:rsid w:val="005F20F9"/>
    <w:rsid w:val="005F35CD"/>
    <w:rsid w:val="005F6A7C"/>
    <w:rsid w:val="005F75FD"/>
    <w:rsid w:val="00601F9E"/>
    <w:rsid w:val="00602605"/>
    <w:rsid w:val="006039A7"/>
    <w:rsid w:val="00603E1F"/>
    <w:rsid w:val="00613CD8"/>
    <w:rsid w:val="00617094"/>
    <w:rsid w:val="00617CE2"/>
    <w:rsid w:val="00622F1A"/>
    <w:rsid w:val="00622F3E"/>
    <w:rsid w:val="00623262"/>
    <w:rsid w:val="0062571D"/>
    <w:rsid w:val="00626BC2"/>
    <w:rsid w:val="00626DC4"/>
    <w:rsid w:val="00627587"/>
    <w:rsid w:val="006363C1"/>
    <w:rsid w:val="006364E5"/>
    <w:rsid w:val="00636CDB"/>
    <w:rsid w:val="006378B6"/>
    <w:rsid w:val="006427A5"/>
    <w:rsid w:val="006437EE"/>
    <w:rsid w:val="00647894"/>
    <w:rsid w:val="006506AF"/>
    <w:rsid w:val="00650AD5"/>
    <w:rsid w:val="00650C0C"/>
    <w:rsid w:val="006528A6"/>
    <w:rsid w:val="0065348A"/>
    <w:rsid w:val="00655992"/>
    <w:rsid w:val="006571EF"/>
    <w:rsid w:val="0066014A"/>
    <w:rsid w:val="00661BBE"/>
    <w:rsid w:val="0066248C"/>
    <w:rsid w:val="0066568A"/>
    <w:rsid w:val="00665939"/>
    <w:rsid w:val="00667884"/>
    <w:rsid w:val="00670BD0"/>
    <w:rsid w:val="00671398"/>
    <w:rsid w:val="00674106"/>
    <w:rsid w:val="006744B2"/>
    <w:rsid w:val="006774E4"/>
    <w:rsid w:val="00677E70"/>
    <w:rsid w:val="00681046"/>
    <w:rsid w:val="00685ADB"/>
    <w:rsid w:val="00685E60"/>
    <w:rsid w:val="00687195"/>
    <w:rsid w:val="0068792B"/>
    <w:rsid w:val="006905DF"/>
    <w:rsid w:val="00693E9C"/>
    <w:rsid w:val="00696509"/>
    <w:rsid w:val="006973EB"/>
    <w:rsid w:val="006A0F86"/>
    <w:rsid w:val="006A11E1"/>
    <w:rsid w:val="006A27A3"/>
    <w:rsid w:val="006A3D63"/>
    <w:rsid w:val="006A436B"/>
    <w:rsid w:val="006A704D"/>
    <w:rsid w:val="006B06F2"/>
    <w:rsid w:val="006B0AC5"/>
    <w:rsid w:val="006B4934"/>
    <w:rsid w:val="006B5695"/>
    <w:rsid w:val="006B7A2A"/>
    <w:rsid w:val="006C0C0D"/>
    <w:rsid w:val="006C1496"/>
    <w:rsid w:val="006C43F7"/>
    <w:rsid w:val="006C69FF"/>
    <w:rsid w:val="006C6AFB"/>
    <w:rsid w:val="006D33DC"/>
    <w:rsid w:val="006E0348"/>
    <w:rsid w:val="006E1122"/>
    <w:rsid w:val="006E1394"/>
    <w:rsid w:val="006E16A9"/>
    <w:rsid w:val="006E2325"/>
    <w:rsid w:val="006E3CAD"/>
    <w:rsid w:val="006E59CB"/>
    <w:rsid w:val="006E6079"/>
    <w:rsid w:val="006E74BB"/>
    <w:rsid w:val="006F0D90"/>
    <w:rsid w:val="006F1C1D"/>
    <w:rsid w:val="006F2AA1"/>
    <w:rsid w:val="006F4D3A"/>
    <w:rsid w:val="006F57D3"/>
    <w:rsid w:val="006F5E21"/>
    <w:rsid w:val="006F6850"/>
    <w:rsid w:val="006F6AB5"/>
    <w:rsid w:val="007006BB"/>
    <w:rsid w:val="00700B95"/>
    <w:rsid w:val="00701072"/>
    <w:rsid w:val="0070243A"/>
    <w:rsid w:val="00706CF5"/>
    <w:rsid w:val="00707326"/>
    <w:rsid w:val="0071054D"/>
    <w:rsid w:val="0071095F"/>
    <w:rsid w:val="00712902"/>
    <w:rsid w:val="00714008"/>
    <w:rsid w:val="00714424"/>
    <w:rsid w:val="00715979"/>
    <w:rsid w:val="00716EFD"/>
    <w:rsid w:val="00717E52"/>
    <w:rsid w:val="0072043C"/>
    <w:rsid w:val="007218CD"/>
    <w:rsid w:val="00722D83"/>
    <w:rsid w:val="00723F88"/>
    <w:rsid w:val="00724BF2"/>
    <w:rsid w:val="00725A11"/>
    <w:rsid w:val="007311D0"/>
    <w:rsid w:val="007328C8"/>
    <w:rsid w:val="007336BB"/>
    <w:rsid w:val="00733EA8"/>
    <w:rsid w:val="00735810"/>
    <w:rsid w:val="0073705D"/>
    <w:rsid w:val="00740884"/>
    <w:rsid w:val="00741805"/>
    <w:rsid w:val="00741FA5"/>
    <w:rsid w:val="00743086"/>
    <w:rsid w:val="007435E5"/>
    <w:rsid w:val="00744A48"/>
    <w:rsid w:val="00744D10"/>
    <w:rsid w:val="00746221"/>
    <w:rsid w:val="00747ECF"/>
    <w:rsid w:val="007513D9"/>
    <w:rsid w:val="00751CF0"/>
    <w:rsid w:val="00751D1D"/>
    <w:rsid w:val="00752704"/>
    <w:rsid w:val="00753EC2"/>
    <w:rsid w:val="00753F61"/>
    <w:rsid w:val="00754DB9"/>
    <w:rsid w:val="0075766C"/>
    <w:rsid w:val="007578A8"/>
    <w:rsid w:val="0076074A"/>
    <w:rsid w:val="00760C0A"/>
    <w:rsid w:val="0076112D"/>
    <w:rsid w:val="007618AE"/>
    <w:rsid w:val="00763127"/>
    <w:rsid w:val="0076416F"/>
    <w:rsid w:val="00767543"/>
    <w:rsid w:val="00767960"/>
    <w:rsid w:val="00770BEA"/>
    <w:rsid w:val="007725F2"/>
    <w:rsid w:val="007730FB"/>
    <w:rsid w:val="007740FE"/>
    <w:rsid w:val="0077438B"/>
    <w:rsid w:val="0077438F"/>
    <w:rsid w:val="00775D8D"/>
    <w:rsid w:val="007762A7"/>
    <w:rsid w:val="00776D97"/>
    <w:rsid w:val="00782FDF"/>
    <w:rsid w:val="0078418C"/>
    <w:rsid w:val="00784A4C"/>
    <w:rsid w:val="00791532"/>
    <w:rsid w:val="0079405B"/>
    <w:rsid w:val="00797CA0"/>
    <w:rsid w:val="007A0F1A"/>
    <w:rsid w:val="007A1F43"/>
    <w:rsid w:val="007A5B40"/>
    <w:rsid w:val="007A62F4"/>
    <w:rsid w:val="007A678D"/>
    <w:rsid w:val="007A7B7C"/>
    <w:rsid w:val="007B142E"/>
    <w:rsid w:val="007B1A28"/>
    <w:rsid w:val="007B2231"/>
    <w:rsid w:val="007B24C9"/>
    <w:rsid w:val="007B417E"/>
    <w:rsid w:val="007C09AF"/>
    <w:rsid w:val="007C0C9B"/>
    <w:rsid w:val="007C16D5"/>
    <w:rsid w:val="007C1D4A"/>
    <w:rsid w:val="007C2D18"/>
    <w:rsid w:val="007C4B08"/>
    <w:rsid w:val="007C5651"/>
    <w:rsid w:val="007C7E18"/>
    <w:rsid w:val="007D0BE4"/>
    <w:rsid w:val="007D17B7"/>
    <w:rsid w:val="007D43C0"/>
    <w:rsid w:val="007D4AEE"/>
    <w:rsid w:val="007D624F"/>
    <w:rsid w:val="007E1931"/>
    <w:rsid w:val="007E26C3"/>
    <w:rsid w:val="007E4052"/>
    <w:rsid w:val="007E6D18"/>
    <w:rsid w:val="007F32C6"/>
    <w:rsid w:val="007F578F"/>
    <w:rsid w:val="007F6100"/>
    <w:rsid w:val="0080477F"/>
    <w:rsid w:val="00804E39"/>
    <w:rsid w:val="008050C6"/>
    <w:rsid w:val="00807FFA"/>
    <w:rsid w:val="008114F8"/>
    <w:rsid w:val="00814644"/>
    <w:rsid w:val="00816A21"/>
    <w:rsid w:val="00816A9C"/>
    <w:rsid w:val="00822201"/>
    <w:rsid w:val="00822CD4"/>
    <w:rsid w:val="008232DF"/>
    <w:rsid w:val="00823DF6"/>
    <w:rsid w:val="00824075"/>
    <w:rsid w:val="00824843"/>
    <w:rsid w:val="008278F9"/>
    <w:rsid w:val="00827A6C"/>
    <w:rsid w:val="00831C82"/>
    <w:rsid w:val="00831CDB"/>
    <w:rsid w:val="00831F8A"/>
    <w:rsid w:val="00834CE9"/>
    <w:rsid w:val="00837A25"/>
    <w:rsid w:val="008410AD"/>
    <w:rsid w:val="0084315A"/>
    <w:rsid w:val="0084359A"/>
    <w:rsid w:val="008447EB"/>
    <w:rsid w:val="00844E78"/>
    <w:rsid w:val="008477C8"/>
    <w:rsid w:val="00851787"/>
    <w:rsid w:val="00852A38"/>
    <w:rsid w:val="00852D0B"/>
    <w:rsid w:val="0085401C"/>
    <w:rsid w:val="008543CA"/>
    <w:rsid w:val="008552D2"/>
    <w:rsid w:val="00855873"/>
    <w:rsid w:val="00855CB0"/>
    <w:rsid w:val="00856151"/>
    <w:rsid w:val="008566BC"/>
    <w:rsid w:val="00856D5D"/>
    <w:rsid w:val="00856F59"/>
    <w:rsid w:val="00862CA6"/>
    <w:rsid w:val="00864027"/>
    <w:rsid w:val="00864188"/>
    <w:rsid w:val="00870343"/>
    <w:rsid w:val="00870F7C"/>
    <w:rsid w:val="00873D82"/>
    <w:rsid w:val="00875481"/>
    <w:rsid w:val="00875553"/>
    <w:rsid w:val="00875C81"/>
    <w:rsid w:val="008773CA"/>
    <w:rsid w:val="00880F41"/>
    <w:rsid w:val="00884181"/>
    <w:rsid w:val="008843FC"/>
    <w:rsid w:val="00884AB5"/>
    <w:rsid w:val="0088629A"/>
    <w:rsid w:val="008918C2"/>
    <w:rsid w:val="00893ABF"/>
    <w:rsid w:val="008954DC"/>
    <w:rsid w:val="00897AF8"/>
    <w:rsid w:val="008A0A54"/>
    <w:rsid w:val="008A0CAC"/>
    <w:rsid w:val="008A1108"/>
    <w:rsid w:val="008A2A38"/>
    <w:rsid w:val="008A3921"/>
    <w:rsid w:val="008A4940"/>
    <w:rsid w:val="008A4F28"/>
    <w:rsid w:val="008A509F"/>
    <w:rsid w:val="008A57EB"/>
    <w:rsid w:val="008A7921"/>
    <w:rsid w:val="008B1AF8"/>
    <w:rsid w:val="008B4130"/>
    <w:rsid w:val="008B4801"/>
    <w:rsid w:val="008B4DCE"/>
    <w:rsid w:val="008B5EEE"/>
    <w:rsid w:val="008B6D5E"/>
    <w:rsid w:val="008B74F7"/>
    <w:rsid w:val="008C0830"/>
    <w:rsid w:val="008C1915"/>
    <w:rsid w:val="008C26C0"/>
    <w:rsid w:val="008C29E3"/>
    <w:rsid w:val="008C4A2D"/>
    <w:rsid w:val="008C4D42"/>
    <w:rsid w:val="008D1241"/>
    <w:rsid w:val="008D1E12"/>
    <w:rsid w:val="008D1E5B"/>
    <w:rsid w:val="008D2AD0"/>
    <w:rsid w:val="008D59AB"/>
    <w:rsid w:val="008D5F13"/>
    <w:rsid w:val="008D65B5"/>
    <w:rsid w:val="008D67D1"/>
    <w:rsid w:val="008D6A51"/>
    <w:rsid w:val="008D6DEB"/>
    <w:rsid w:val="008E15FC"/>
    <w:rsid w:val="008E1864"/>
    <w:rsid w:val="008E1A82"/>
    <w:rsid w:val="008E3427"/>
    <w:rsid w:val="008E5196"/>
    <w:rsid w:val="008E77EE"/>
    <w:rsid w:val="008F005F"/>
    <w:rsid w:val="008F0C4E"/>
    <w:rsid w:val="008F19FF"/>
    <w:rsid w:val="008F3011"/>
    <w:rsid w:val="008F3A3B"/>
    <w:rsid w:val="008F3BEF"/>
    <w:rsid w:val="008F3D36"/>
    <w:rsid w:val="008F45B8"/>
    <w:rsid w:val="008F4830"/>
    <w:rsid w:val="00903E29"/>
    <w:rsid w:val="0090434D"/>
    <w:rsid w:val="0090441C"/>
    <w:rsid w:val="009052BB"/>
    <w:rsid w:val="00906275"/>
    <w:rsid w:val="00910467"/>
    <w:rsid w:val="00911932"/>
    <w:rsid w:val="0091323A"/>
    <w:rsid w:val="00921179"/>
    <w:rsid w:val="00921868"/>
    <w:rsid w:val="009218E4"/>
    <w:rsid w:val="00921F1A"/>
    <w:rsid w:val="00923254"/>
    <w:rsid w:val="009261BA"/>
    <w:rsid w:val="00927765"/>
    <w:rsid w:val="00930BC4"/>
    <w:rsid w:val="00930CD9"/>
    <w:rsid w:val="00930ECE"/>
    <w:rsid w:val="0093134D"/>
    <w:rsid w:val="009320E9"/>
    <w:rsid w:val="00932885"/>
    <w:rsid w:val="00935092"/>
    <w:rsid w:val="00937A87"/>
    <w:rsid w:val="00937B3F"/>
    <w:rsid w:val="00941B72"/>
    <w:rsid w:val="00941C50"/>
    <w:rsid w:val="00942F6F"/>
    <w:rsid w:val="0094370F"/>
    <w:rsid w:val="009451D7"/>
    <w:rsid w:val="009458F3"/>
    <w:rsid w:val="0094707F"/>
    <w:rsid w:val="009471C6"/>
    <w:rsid w:val="0095113A"/>
    <w:rsid w:val="00951643"/>
    <w:rsid w:val="00952851"/>
    <w:rsid w:val="00953F96"/>
    <w:rsid w:val="0095571E"/>
    <w:rsid w:val="00955FF3"/>
    <w:rsid w:val="009622BE"/>
    <w:rsid w:val="009624BE"/>
    <w:rsid w:val="0096314A"/>
    <w:rsid w:val="00964705"/>
    <w:rsid w:val="00965070"/>
    <w:rsid w:val="00965298"/>
    <w:rsid w:val="00966F62"/>
    <w:rsid w:val="00967241"/>
    <w:rsid w:val="0097038A"/>
    <w:rsid w:val="00970880"/>
    <w:rsid w:val="00973A37"/>
    <w:rsid w:val="0097483C"/>
    <w:rsid w:val="00975715"/>
    <w:rsid w:val="00980A15"/>
    <w:rsid w:val="0098134A"/>
    <w:rsid w:val="00981B2D"/>
    <w:rsid w:val="0098705B"/>
    <w:rsid w:val="00990895"/>
    <w:rsid w:val="00991FA8"/>
    <w:rsid w:val="00993B3E"/>
    <w:rsid w:val="00994B8D"/>
    <w:rsid w:val="00996553"/>
    <w:rsid w:val="0099686F"/>
    <w:rsid w:val="00997A02"/>
    <w:rsid w:val="009A0B97"/>
    <w:rsid w:val="009A4486"/>
    <w:rsid w:val="009A49B7"/>
    <w:rsid w:val="009A5C0C"/>
    <w:rsid w:val="009A6C59"/>
    <w:rsid w:val="009B2EF3"/>
    <w:rsid w:val="009B4770"/>
    <w:rsid w:val="009B598F"/>
    <w:rsid w:val="009B650B"/>
    <w:rsid w:val="009B74A0"/>
    <w:rsid w:val="009C0C39"/>
    <w:rsid w:val="009C2529"/>
    <w:rsid w:val="009C27E6"/>
    <w:rsid w:val="009C3222"/>
    <w:rsid w:val="009C49DD"/>
    <w:rsid w:val="009C6067"/>
    <w:rsid w:val="009C6E0A"/>
    <w:rsid w:val="009C77F0"/>
    <w:rsid w:val="009D0591"/>
    <w:rsid w:val="009D1485"/>
    <w:rsid w:val="009D18A7"/>
    <w:rsid w:val="009D1AF4"/>
    <w:rsid w:val="009D229F"/>
    <w:rsid w:val="009D6296"/>
    <w:rsid w:val="009E5EDC"/>
    <w:rsid w:val="009F076B"/>
    <w:rsid w:val="009F077A"/>
    <w:rsid w:val="009F2405"/>
    <w:rsid w:val="009F2D08"/>
    <w:rsid w:val="009F3349"/>
    <w:rsid w:val="009F4B87"/>
    <w:rsid w:val="009F54A7"/>
    <w:rsid w:val="009F5641"/>
    <w:rsid w:val="009F7004"/>
    <w:rsid w:val="009F7815"/>
    <w:rsid w:val="00A01050"/>
    <w:rsid w:val="00A015E1"/>
    <w:rsid w:val="00A04648"/>
    <w:rsid w:val="00A04B1A"/>
    <w:rsid w:val="00A05566"/>
    <w:rsid w:val="00A062A9"/>
    <w:rsid w:val="00A077E5"/>
    <w:rsid w:val="00A07950"/>
    <w:rsid w:val="00A11218"/>
    <w:rsid w:val="00A1179A"/>
    <w:rsid w:val="00A117BC"/>
    <w:rsid w:val="00A13123"/>
    <w:rsid w:val="00A13726"/>
    <w:rsid w:val="00A13B46"/>
    <w:rsid w:val="00A13ED9"/>
    <w:rsid w:val="00A1642E"/>
    <w:rsid w:val="00A233D3"/>
    <w:rsid w:val="00A23577"/>
    <w:rsid w:val="00A23A36"/>
    <w:rsid w:val="00A24239"/>
    <w:rsid w:val="00A25460"/>
    <w:rsid w:val="00A254E7"/>
    <w:rsid w:val="00A26CB1"/>
    <w:rsid w:val="00A276EB"/>
    <w:rsid w:val="00A27FCA"/>
    <w:rsid w:val="00A31448"/>
    <w:rsid w:val="00A33787"/>
    <w:rsid w:val="00A37738"/>
    <w:rsid w:val="00A37C90"/>
    <w:rsid w:val="00A40E18"/>
    <w:rsid w:val="00A42C5A"/>
    <w:rsid w:val="00A4418C"/>
    <w:rsid w:val="00A45E61"/>
    <w:rsid w:val="00A500FE"/>
    <w:rsid w:val="00A50A07"/>
    <w:rsid w:val="00A51068"/>
    <w:rsid w:val="00A51392"/>
    <w:rsid w:val="00A5353A"/>
    <w:rsid w:val="00A55CA4"/>
    <w:rsid w:val="00A56B38"/>
    <w:rsid w:val="00A57054"/>
    <w:rsid w:val="00A57208"/>
    <w:rsid w:val="00A57302"/>
    <w:rsid w:val="00A61848"/>
    <w:rsid w:val="00A61B38"/>
    <w:rsid w:val="00A63942"/>
    <w:rsid w:val="00A66B6B"/>
    <w:rsid w:val="00A701E9"/>
    <w:rsid w:val="00A70CB8"/>
    <w:rsid w:val="00A71034"/>
    <w:rsid w:val="00A73912"/>
    <w:rsid w:val="00A73DFD"/>
    <w:rsid w:val="00A754F7"/>
    <w:rsid w:val="00A75A3E"/>
    <w:rsid w:val="00A7639E"/>
    <w:rsid w:val="00A76951"/>
    <w:rsid w:val="00A80710"/>
    <w:rsid w:val="00A80966"/>
    <w:rsid w:val="00A80AEA"/>
    <w:rsid w:val="00A814A0"/>
    <w:rsid w:val="00A82CAC"/>
    <w:rsid w:val="00A83DF8"/>
    <w:rsid w:val="00A841E2"/>
    <w:rsid w:val="00A8485E"/>
    <w:rsid w:val="00A90AEC"/>
    <w:rsid w:val="00A91782"/>
    <w:rsid w:val="00A9379E"/>
    <w:rsid w:val="00A93F91"/>
    <w:rsid w:val="00A95BA4"/>
    <w:rsid w:val="00A9691D"/>
    <w:rsid w:val="00AA049F"/>
    <w:rsid w:val="00AA189C"/>
    <w:rsid w:val="00AA1E92"/>
    <w:rsid w:val="00AA3A2D"/>
    <w:rsid w:val="00AA444B"/>
    <w:rsid w:val="00AB106A"/>
    <w:rsid w:val="00AB12EE"/>
    <w:rsid w:val="00AB363E"/>
    <w:rsid w:val="00AB368D"/>
    <w:rsid w:val="00AB3855"/>
    <w:rsid w:val="00AB3D4D"/>
    <w:rsid w:val="00AB5705"/>
    <w:rsid w:val="00AB76A4"/>
    <w:rsid w:val="00AB76D4"/>
    <w:rsid w:val="00AC0458"/>
    <w:rsid w:val="00AC282C"/>
    <w:rsid w:val="00AD229C"/>
    <w:rsid w:val="00AD5123"/>
    <w:rsid w:val="00AD633B"/>
    <w:rsid w:val="00AD6F2B"/>
    <w:rsid w:val="00AD6FFD"/>
    <w:rsid w:val="00AE23F8"/>
    <w:rsid w:val="00AE3B9E"/>
    <w:rsid w:val="00AE524D"/>
    <w:rsid w:val="00AE72AE"/>
    <w:rsid w:val="00AF3CF8"/>
    <w:rsid w:val="00AF4ABF"/>
    <w:rsid w:val="00AF594A"/>
    <w:rsid w:val="00AF6F6C"/>
    <w:rsid w:val="00B0084D"/>
    <w:rsid w:val="00B01368"/>
    <w:rsid w:val="00B014CC"/>
    <w:rsid w:val="00B03405"/>
    <w:rsid w:val="00B03D78"/>
    <w:rsid w:val="00B03F37"/>
    <w:rsid w:val="00B04A5B"/>
    <w:rsid w:val="00B074F5"/>
    <w:rsid w:val="00B076BB"/>
    <w:rsid w:val="00B10284"/>
    <w:rsid w:val="00B1181F"/>
    <w:rsid w:val="00B11A24"/>
    <w:rsid w:val="00B13315"/>
    <w:rsid w:val="00B16304"/>
    <w:rsid w:val="00B1639B"/>
    <w:rsid w:val="00B1684D"/>
    <w:rsid w:val="00B16D55"/>
    <w:rsid w:val="00B215E3"/>
    <w:rsid w:val="00B21CED"/>
    <w:rsid w:val="00B22039"/>
    <w:rsid w:val="00B23EBC"/>
    <w:rsid w:val="00B2439D"/>
    <w:rsid w:val="00B3047E"/>
    <w:rsid w:val="00B3228C"/>
    <w:rsid w:val="00B33233"/>
    <w:rsid w:val="00B3467D"/>
    <w:rsid w:val="00B34E1C"/>
    <w:rsid w:val="00B35A17"/>
    <w:rsid w:val="00B4121A"/>
    <w:rsid w:val="00B4135A"/>
    <w:rsid w:val="00B425B8"/>
    <w:rsid w:val="00B43042"/>
    <w:rsid w:val="00B45E07"/>
    <w:rsid w:val="00B516C7"/>
    <w:rsid w:val="00B52808"/>
    <w:rsid w:val="00B52DC2"/>
    <w:rsid w:val="00B53235"/>
    <w:rsid w:val="00B53CA3"/>
    <w:rsid w:val="00B56A87"/>
    <w:rsid w:val="00B621BA"/>
    <w:rsid w:val="00B63BC1"/>
    <w:rsid w:val="00B64570"/>
    <w:rsid w:val="00B64CC5"/>
    <w:rsid w:val="00B668C6"/>
    <w:rsid w:val="00B669D9"/>
    <w:rsid w:val="00B67B2B"/>
    <w:rsid w:val="00B70D5C"/>
    <w:rsid w:val="00B7161C"/>
    <w:rsid w:val="00B71C8D"/>
    <w:rsid w:val="00B73336"/>
    <w:rsid w:val="00B74987"/>
    <w:rsid w:val="00B75598"/>
    <w:rsid w:val="00B77038"/>
    <w:rsid w:val="00B8258B"/>
    <w:rsid w:val="00B825E1"/>
    <w:rsid w:val="00B85826"/>
    <w:rsid w:val="00B86989"/>
    <w:rsid w:val="00B87779"/>
    <w:rsid w:val="00B87BF1"/>
    <w:rsid w:val="00B91E7E"/>
    <w:rsid w:val="00B934EA"/>
    <w:rsid w:val="00B95A14"/>
    <w:rsid w:val="00B95CA9"/>
    <w:rsid w:val="00BA1970"/>
    <w:rsid w:val="00BA3D84"/>
    <w:rsid w:val="00BA4073"/>
    <w:rsid w:val="00BA409E"/>
    <w:rsid w:val="00BA5162"/>
    <w:rsid w:val="00BA5543"/>
    <w:rsid w:val="00BA631C"/>
    <w:rsid w:val="00BA747C"/>
    <w:rsid w:val="00BA76F9"/>
    <w:rsid w:val="00BB041A"/>
    <w:rsid w:val="00BB1D58"/>
    <w:rsid w:val="00BB2D37"/>
    <w:rsid w:val="00BB3084"/>
    <w:rsid w:val="00BB3F77"/>
    <w:rsid w:val="00BB4CAE"/>
    <w:rsid w:val="00BB5E4E"/>
    <w:rsid w:val="00BC39C6"/>
    <w:rsid w:val="00BC4591"/>
    <w:rsid w:val="00BD1461"/>
    <w:rsid w:val="00BD1DAB"/>
    <w:rsid w:val="00BD2B42"/>
    <w:rsid w:val="00BD3F12"/>
    <w:rsid w:val="00BD54DA"/>
    <w:rsid w:val="00BD716D"/>
    <w:rsid w:val="00BE5DE9"/>
    <w:rsid w:val="00BF09E8"/>
    <w:rsid w:val="00BF1AB9"/>
    <w:rsid w:val="00BF1F61"/>
    <w:rsid w:val="00BF2993"/>
    <w:rsid w:val="00BF3CF6"/>
    <w:rsid w:val="00BF4B5F"/>
    <w:rsid w:val="00C0008A"/>
    <w:rsid w:val="00C00727"/>
    <w:rsid w:val="00C0293B"/>
    <w:rsid w:val="00C03E1D"/>
    <w:rsid w:val="00C041B4"/>
    <w:rsid w:val="00C04AA0"/>
    <w:rsid w:val="00C050C4"/>
    <w:rsid w:val="00C17CC9"/>
    <w:rsid w:val="00C207F5"/>
    <w:rsid w:val="00C242D2"/>
    <w:rsid w:val="00C27BB1"/>
    <w:rsid w:val="00C301AD"/>
    <w:rsid w:val="00C301F9"/>
    <w:rsid w:val="00C30B21"/>
    <w:rsid w:val="00C33BD7"/>
    <w:rsid w:val="00C36C69"/>
    <w:rsid w:val="00C36ECF"/>
    <w:rsid w:val="00C374DA"/>
    <w:rsid w:val="00C37B32"/>
    <w:rsid w:val="00C40489"/>
    <w:rsid w:val="00C417F0"/>
    <w:rsid w:val="00C4343A"/>
    <w:rsid w:val="00C43BC0"/>
    <w:rsid w:val="00C445D8"/>
    <w:rsid w:val="00C4479A"/>
    <w:rsid w:val="00C503DF"/>
    <w:rsid w:val="00C5050E"/>
    <w:rsid w:val="00C50E77"/>
    <w:rsid w:val="00C50EC7"/>
    <w:rsid w:val="00C538F7"/>
    <w:rsid w:val="00C53998"/>
    <w:rsid w:val="00C566CA"/>
    <w:rsid w:val="00C5706E"/>
    <w:rsid w:val="00C63768"/>
    <w:rsid w:val="00C64CA8"/>
    <w:rsid w:val="00C65ACB"/>
    <w:rsid w:val="00C66F3D"/>
    <w:rsid w:val="00C67356"/>
    <w:rsid w:val="00C67360"/>
    <w:rsid w:val="00C70AA2"/>
    <w:rsid w:val="00C710DE"/>
    <w:rsid w:val="00C71E98"/>
    <w:rsid w:val="00C72BD4"/>
    <w:rsid w:val="00C7413F"/>
    <w:rsid w:val="00C75F78"/>
    <w:rsid w:val="00C76796"/>
    <w:rsid w:val="00C76B23"/>
    <w:rsid w:val="00C76BAF"/>
    <w:rsid w:val="00C76EC2"/>
    <w:rsid w:val="00C7776E"/>
    <w:rsid w:val="00C819FD"/>
    <w:rsid w:val="00C82E00"/>
    <w:rsid w:val="00C839C9"/>
    <w:rsid w:val="00C91ADE"/>
    <w:rsid w:val="00C9211E"/>
    <w:rsid w:val="00C94330"/>
    <w:rsid w:val="00C9530C"/>
    <w:rsid w:val="00C95576"/>
    <w:rsid w:val="00C9712C"/>
    <w:rsid w:val="00C97C2F"/>
    <w:rsid w:val="00CA1142"/>
    <w:rsid w:val="00CA2B6F"/>
    <w:rsid w:val="00CA4C48"/>
    <w:rsid w:val="00CA6604"/>
    <w:rsid w:val="00CA737C"/>
    <w:rsid w:val="00CB1CE5"/>
    <w:rsid w:val="00CB1F92"/>
    <w:rsid w:val="00CB523A"/>
    <w:rsid w:val="00CB649B"/>
    <w:rsid w:val="00CB6DA4"/>
    <w:rsid w:val="00CC124F"/>
    <w:rsid w:val="00CC206F"/>
    <w:rsid w:val="00CC22FB"/>
    <w:rsid w:val="00CC7D6A"/>
    <w:rsid w:val="00CD294B"/>
    <w:rsid w:val="00CD3027"/>
    <w:rsid w:val="00CD50AF"/>
    <w:rsid w:val="00CE3269"/>
    <w:rsid w:val="00CE3310"/>
    <w:rsid w:val="00CE3CFC"/>
    <w:rsid w:val="00CE3E99"/>
    <w:rsid w:val="00CE3F78"/>
    <w:rsid w:val="00CE4195"/>
    <w:rsid w:val="00CE45A6"/>
    <w:rsid w:val="00CF031A"/>
    <w:rsid w:val="00CF0435"/>
    <w:rsid w:val="00CF2B34"/>
    <w:rsid w:val="00CF2FE0"/>
    <w:rsid w:val="00CF5070"/>
    <w:rsid w:val="00CF65C5"/>
    <w:rsid w:val="00CF6E68"/>
    <w:rsid w:val="00CF7231"/>
    <w:rsid w:val="00D0058E"/>
    <w:rsid w:val="00D03B9E"/>
    <w:rsid w:val="00D03F88"/>
    <w:rsid w:val="00D07E13"/>
    <w:rsid w:val="00D10206"/>
    <w:rsid w:val="00D10873"/>
    <w:rsid w:val="00D11A81"/>
    <w:rsid w:val="00D22232"/>
    <w:rsid w:val="00D2256A"/>
    <w:rsid w:val="00D238FE"/>
    <w:rsid w:val="00D24E84"/>
    <w:rsid w:val="00D25918"/>
    <w:rsid w:val="00D2643F"/>
    <w:rsid w:val="00D268CB"/>
    <w:rsid w:val="00D3052E"/>
    <w:rsid w:val="00D31965"/>
    <w:rsid w:val="00D32857"/>
    <w:rsid w:val="00D3468A"/>
    <w:rsid w:val="00D375ED"/>
    <w:rsid w:val="00D37B74"/>
    <w:rsid w:val="00D407B6"/>
    <w:rsid w:val="00D41DC4"/>
    <w:rsid w:val="00D441C6"/>
    <w:rsid w:val="00D476CB"/>
    <w:rsid w:val="00D47C59"/>
    <w:rsid w:val="00D50272"/>
    <w:rsid w:val="00D50496"/>
    <w:rsid w:val="00D515BC"/>
    <w:rsid w:val="00D51A09"/>
    <w:rsid w:val="00D52240"/>
    <w:rsid w:val="00D5399F"/>
    <w:rsid w:val="00D5670B"/>
    <w:rsid w:val="00D604F9"/>
    <w:rsid w:val="00D64561"/>
    <w:rsid w:val="00D716AC"/>
    <w:rsid w:val="00D71A98"/>
    <w:rsid w:val="00D71D0D"/>
    <w:rsid w:val="00D734F3"/>
    <w:rsid w:val="00D73A0B"/>
    <w:rsid w:val="00D770B2"/>
    <w:rsid w:val="00D776C4"/>
    <w:rsid w:val="00D81E9E"/>
    <w:rsid w:val="00D8354D"/>
    <w:rsid w:val="00D85133"/>
    <w:rsid w:val="00D8579F"/>
    <w:rsid w:val="00D857B7"/>
    <w:rsid w:val="00D911B1"/>
    <w:rsid w:val="00D9293B"/>
    <w:rsid w:val="00D935A8"/>
    <w:rsid w:val="00D9401A"/>
    <w:rsid w:val="00D95312"/>
    <w:rsid w:val="00DA05C4"/>
    <w:rsid w:val="00DA0789"/>
    <w:rsid w:val="00DA4B99"/>
    <w:rsid w:val="00DA568B"/>
    <w:rsid w:val="00DA63A4"/>
    <w:rsid w:val="00DA7208"/>
    <w:rsid w:val="00DB2633"/>
    <w:rsid w:val="00DB3B10"/>
    <w:rsid w:val="00DB3F00"/>
    <w:rsid w:val="00DB530E"/>
    <w:rsid w:val="00DB5492"/>
    <w:rsid w:val="00DB7149"/>
    <w:rsid w:val="00DC0452"/>
    <w:rsid w:val="00DC0F55"/>
    <w:rsid w:val="00DC2206"/>
    <w:rsid w:val="00DC5038"/>
    <w:rsid w:val="00DC55D4"/>
    <w:rsid w:val="00DD0421"/>
    <w:rsid w:val="00DD15DA"/>
    <w:rsid w:val="00DD1715"/>
    <w:rsid w:val="00DD4FF7"/>
    <w:rsid w:val="00DD5579"/>
    <w:rsid w:val="00DD656B"/>
    <w:rsid w:val="00DD65F0"/>
    <w:rsid w:val="00DD7A82"/>
    <w:rsid w:val="00DE28FA"/>
    <w:rsid w:val="00DE40C9"/>
    <w:rsid w:val="00DE4702"/>
    <w:rsid w:val="00DE4BBA"/>
    <w:rsid w:val="00DE4CFA"/>
    <w:rsid w:val="00DE7A67"/>
    <w:rsid w:val="00DF2A72"/>
    <w:rsid w:val="00DF41A3"/>
    <w:rsid w:val="00DF5E10"/>
    <w:rsid w:val="00DF60BB"/>
    <w:rsid w:val="00DF6B58"/>
    <w:rsid w:val="00E012DB"/>
    <w:rsid w:val="00E052A3"/>
    <w:rsid w:val="00E059F9"/>
    <w:rsid w:val="00E06F34"/>
    <w:rsid w:val="00E0736A"/>
    <w:rsid w:val="00E07450"/>
    <w:rsid w:val="00E101B1"/>
    <w:rsid w:val="00E110D4"/>
    <w:rsid w:val="00E15713"/>
    <w:rsid w:val="00E16235"/>
    <w:rsid w:val="00E170A9"/>
    <w:rsid w:val="00E171B7"/>
    <w:rsid w:val="00E26895"/>
    <w:rsid w:val="00E32226"/>
    <w:rsid w:val="00E33754"/>
    <w:rsid w:val="00E353EB"/>
    <w:rsid w:val="00E37CA8"/>
    <w:rsid w:val="00E42D26"/>
    <w:rsid w:val="00E42F5A"/>
    <w:rsid w:val="00E4557B"/>
    <w:rsid w:val="00E46614"/>
    <w:rsid w:val="00E46B0A"/>
    <w:rsid w:val="00E46BB7"/>
    <w:rsid w:val="00E51353"/>
    <w:rsid w:val="00E53C63"/>
    <w:rsid w:val="00E54253"/>
    <w:rsid w:val="00E62136"/>
    <w:rsid w:val="00E63233"/>
    <w:rsid w:val="00E66F3A"/>
    <w:rsid w:val="00E66FA3"/>
    <w:rsid w:val="00E70AE7"/>
    <w:rsid w:val="00E72843"/>
    <w:rsid w:val="00E7468E"/>
    <w:rsid w:val="00E7489D"/>
    <w:rsid w:val="00E75CBA"/>
    <w:rsid w:val="00E77766"/>
    <w:rsid w:val="00E80E52"/>
    <w:rsid w:val="00E812E8"/>
    <w:rsid w:val="00E82657"/>
    <w:rsid w:val="00E82D2B"/>
    <w:rsid w:val="00E84312"/>
    <w:rsid w:val="00E845C4"/>
    <w:rsid w:val="00E84C47"/>
    <w:rsid w:val="00E85DE6"/>
    <w:rsid w:val="00E87A18"/>
    <w:rsid w:val="00E92C18"/>
    <w:rsid w:val="00E945F0"/>
    <w:rsid w:val="00E94A21"/>
    <w:rsid w:val="00E961AA"/>
    <w:rsid w:val="00E9659F"/>
    <w:rsid w:val="00E97AFC"/>
    <w:rsid w:val="00EA063B"/>
    <w:rsid w:val="00EA1022"/>
    <w:rsid w:val="00EA1736"/>
    <w:rsid w:val="00EA210C"/>
    <w:rsid w:val="00EA335C"/>
    <w:rsid w:val="00EA47B4"/>
    <w:rsid w:val="00EA7EEC"/>
    <w:rsid w:val="00EB2A38"/>
    <w:rsid w:val="00EB2D69"/>
    <w:rsid w:val="00EB35A2"/>
    <w:rsid w:val="00EB395D"/>
    <w:rsid w:val="00EB6AA5"/>
    <w:rsid w:val="00EC2075"/>
    <w:rsid w:val="00EC3653"/>
    <w:rsid w:val="00EC39BA"/>
    <w:rsid w:val="00EC52A8"/>
    <w:rsid w:val="00EC5576"/>
    <w:rsid w:val="00EC5C67"/>
    <w:rsid w:val="00EC6572"/>
    <w:rsid w:val="00ED2EED"/>
    <w:rsid w:val="00ED3B0C"/>
    <w:rsid w:val="00ED4D30"/>
    <w:rsid w:val="00ED59CC"/>
    <w:rsid w:val="00ED6FF9"/>
    <w:rsid w:val="00EE0DF9"/>
    <w:rsid w:val="00EE0E9B"/>
    <w:rsid w:val="00EE2AB1"/>
    <w:rsid w:val="00EE2B33"/>
    <w:rsid w:val="00EE57F0"/>
    <w:rsid w:val="00EE5AED"/>
    <w:rsid w:val="00EE63E4"/>
    <w:rsid w:val="00EE6DA8"/>
    <w:rsid w:val="00EE70D7"/>
    <w:rsid w:val="00EF33BE"/>
    <w:rsid w:val="00EF484E"/>
    <w:rsid w:val="00F0167D"/>
    <w:rsid w:val="00F039ED"/>
    <w:rsid w:val="00F03BBB"/>
    <w:rsid w:val="00F055F7"/>
    <w:rsid w:val="00F0685D"/>
    <w:rsid w:val="00F07A3A"/>
    <w:rsid w:val="00F10E8D"/>
    <w:rsid w:val="00F10F4C"/>
    <w:rsid w:val="00F12AE3"/>
    <w:rsid w:val="00F13B45"/>
    <w:rsid w:val="00F15F60"/>
    <w:rsid w:val="00F16612"/>
    <w:rsid w:val="00F171E2"/>
    <w:rsid w:val="00F20F5A"/>
    <w:rsid w:val="00F20FA0"/>
    <w:rsid w:val="00F27834"/>
    <w:rsid w:val="00F325F0"/>
    <w:rsid w:val="00F3305F"/>
    <w:rsid w:val="00F34DC3"/>
    <w:rsid w:val="00F42002"/>
    <w:rsid w:val="00F451CC"/>
    <w:rsid w:val="00F45B67"/>
    <w:rsid w:val="00F45CAD"/>
    <w:rsid w:val="00F46990"/>
    <w:rsid w:val="00F47318"/>
    <w:rsid w:val="00F47DC8"/>
    <w:rsid w:val="00F50034"/>
    <w:rsid w:val="00F5109B"/>
    <w:rsid w:val="00F52FCC"/>
    <w:rsid w:val="00F53D6B"/>
    <w:rsid w:val="00F565A3"/>
    <w:rsid w:val="00F61F39"/>
    <w:rsid w:val="00F62446"/>
    <w:rsid w:val="00F663B7"/>
    <w:rsid w:val="00F67FD5"/>
    <w:rsid w:val="00F7058E"/>
    <w:rsid w:val="00F70DB7"/>
    <w:rsid w:val="00F71BF2"/>
    <w:rsid w:val="00F72CC1"/>
    <w:rsid w:val="00F72DEB"/>
    <w:rsid w:val="00F7381E"/>
    <w:rsid w:val="00F748D5"/>
    <w:rsid w:val="00F77BC5"/>
    <w:rsid w:val="00F77FF4"/>
    <w:rsid w:val="00F830E5"/>
    <w:rsid w:val="00F83743"/>
    <w:rsid w:val="00F8562E"/>
    <w:rsid w:val="00F863D8"/>
    <w:rsid w:val="00F87A27"/>
    <w:rsid w:val="00F909EC"/>
    <w:rsid w:val="00F91355"/>
    <w:rsid w:val="00F91A09"/>
    <w:rsid w:val="00F93D7D"/>
    <w:rsid w:val="00F9486B"/>
    <w:rsid w:val="00F968FF"/>
    <w:rsid w:val="00FA2462"/>
    <w:rsid w:val="00FA2CDC"/>
    <w:rsid w:val="00FA730A"/>
    <w:rsid w:val="00FA73D8"/>
    <w:rsid w:val="00FB177E"/>
    <w:rsid w:val="00FB1CC9"/>
    <w:rsid w:val="00FB3D17"/>
    <w:rsid w:val="00FB6D3E"/>
    <w:rsid w:val="00FB763C"/>
    <w:rsid w:val="00FB7B7C"/>
    <w:rsid w:val="00FC1B8A"/>
    <w:rsid w:val="00FC6481"/>
    <w:rsid w:val="00FC662A"/>
    <w:rsid w:val="00FC6CFC"/>
    <w:rsid w:val="00FC6D32"/>
    <w:rsid w:val="00FC7FE5"/>
    <w:rsid w:val="00FD016F"/>
    <w:rsid w:val="00FD0AED"/>
    <w:rsid w:val="00FD1AF0"/>
    <w:rsid w:val="00FD26A0"/>
    <w:rsid w:val="00FD3ECE"/>
    <w:rsid w:val="00FD5428"/>
    <w:rsid w:val="00FD60D3"/>
    <w:rsid w:val="00FD7C2E"/>
    <w:rsid w:val="00FE1207"/>
    <w:rsid w:val="00FE1655"/>
    <w:rsid w:val="00FE1E9C"/>
    <w:rsid w:val="00FE275F"/>
    <w:rsid w:val="00FE2CC6"/>
    <w:rsid w:val="00FE3F52"/>
    <w:rsid w:val="00FE4678"/>
    <w:rsid w:val="00FE4748"/>
    <w:rsid w:val="00FE4ECA"/>
    <w:rsid w:val="00FE6337"/>
    <w:rsid w:val="00FE63C7"/>
    <w:rsid w:val="00FE6C0E"/>
    <w:rsid w:val="00FE724E"/>
    <w:rsid w:val="00FF08FD"/>
    <w:rsid w:val="00FF0BD5"/>
    <w:rsid w:val="00FF1235"/>
    <w:rsid w:val="00FF485D"/>
    <w:rsid w:val="00FF59FD"/>
    <w:rsid w:val="00FF645E"/>
    <w:rsid w:val="00FF69D1"/>
    <w:rsid w:val="00FF7C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6FF2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9703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93134D"/>
    <w:pPr>
      <w:spacing w:after="120"/>
    </w:pPr>
    <w:rPr>
      <w:rFonts w:ascii="Adobe Caslon Pro" w:hAnsi="Adobe Caslon Pro"/>
      <w:szCs w:val="20"/>
    </w:rPr>
  </w:style>
  <w:style w:type="character" w:styleId="Hyperlink">
    <w:name w:val="Hyperlink"/>
    <w:basedOn w:val="DefaultParagraphFont"/>
    <w:rsid w:val="00CD50AF"/>
    <w:rPr>
      <w:color w:val="0000FF"/>
      <w:u w:val="single"/>
    </w:rPr>
  </w:style>
  <w:style w:type="table" w:styleId="TableGrid">
    <w:name w:val="Table Grid"/>
    <w:basedOn w:val="TableNormal"/>
    <w:rsid w:val="00EC52A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rsid w:val="009E5EDC"/>
    <w:rPr>
      <w:rFonts w:ascii="Lucida Grande" w:hAnsi="Lucida Grande" w:cs="Lucida Grande"/>
      <w:sz w:val="18"/>
      <w:szCs w:val="18"/>
    </w:rPr>
  </w:style>
  <w:style w:type="character" w:customStyle="1" w:styleId="BalloonTextChar">
    <w:name w:val="Balloon Text Char"/>
    <w:basedOn w:val="DefaultParagraphFont"/>
    <w:link w:val="BalloonText"/>
    <w:rsid w:val="009E5EDC"/>
    <w:rPr>
      <w:rFonts w:ascii="Lucida Grande" w:hAnsi="Lucida Grande" w:cs="Lucida Grande"/>
      <w:sz w:val="18"/>
      <w:szCs w:val="18"/>
    </w:rPr>
  </w:style>
  <w:style w:type="paragraph" w:styleId="DocumentMap">
    <w:name w:val="Document Map"/>
    <w:basedOn w:val="Normal"/>
    <w:link w:val="DocumentMapChar"/>
    <w:rsid w:val="009E5EDC"/>
    <w:rPr>
      <w:rFonts w:ascii="Lucida Grande" w:hAnsi="Lucida Grande" w:cs="Lucida Grande"/>
    </w:rPr>
  </w:style>
  <w:style w:type="character" w:customStyle="1" w:styleId="DocumentMapChar">
    <w:name w:val="Document Map Char"/>
    <w:basedOn w:val="DefaultParagraphFont"/>
    <w:link w:val="DocumentMap"/>
    <w:rsid w:val="009E5EDC"/>
    <w:rPr>
      <w:rFonts w:ascii="Lucida Grande" w:hAnsi="Lucida Grande" w:cs="Lucida Grande"/>
    </w:rPr>
  </w:style>
  <w:style w:type="paragraph" w:styleId="NormalWeb">
    <w:name w:val="Normal (Web)"/>
    <w:basedOn w:val="Normal"/>
    <w:semiHidden/>
    <w:unhideWhenUsed/>
    <w:rsid w:val="00E32226"/>
  </w:style>
  <w:style w:type="character" w:styleId="UnresolvedMention">
    <w:name w:val="Unresolved Mention"/>
    <w:basedOn w:val="DefaultParagraphFont"/>
    <w:rsid w:val="00183F23"/>
    <w:rPr>
      <w:color w:val="605E5C"/>
      <w:shd w:val="clear" w:color="auto" w:fill="E1DFDD"/>
    </w:rPr>
  </w:style>
  <w:style w:type="character" w:styleId="FollowedHyperlink">
    <w:name w:val="FollowedHyperlink"/>
    <w:basedOn w:val="DefaultParagraphFont"/>
    <w:semiHidden/>
    <w:unhideWhenUsed/>
    <w:rsid w:val="008C4A2D"/>
    <w:rPr>
      <w:color w:val="800080" w:themeColor="followedHyperlink"/>
      <w:u w:val="single"/>
    </w:rPr>
  </w:style>
  <w:style w:type="character" w:styleId="CommentReference">
    <w:name w:val="annotation reference"/>
    <w:basedOn w:val="DefaultParagraphFont"/>
    <w:semiHidden/>
    <w:unhideWhenUsed/>
    <w:rsid w:val="004E0C1F"/>
    <w:rPr>
      <w:sz w:val="16"/>
      <w:szCs w:val="16"/>
    </w:rPr>
  </w:style>
  <w:style w:type="paragraph" w:styleId="CommentText">
    <w:name w:val="annotation text"/>
    <w:basedOn w:val="Normal"/>
    <w:link w:val="CommentTextChar"/>
    <w:semiHidden/>
    <w:unhideWhenUsed/>
    <w:rsid w:val="004E0C1F"/>
    <w:rPr>
      <w:sz w:val="20"/>
      <w:szCs w:val="20"/>
    </w:rPr>
  </w:style>
  <w:style w:type="character" w:customStyle="1" w:styleId="CommentTextChar">
    <w:name w:val="Comment Text Char"/>
    <w:basedOn w:val="DefaultParagraphFont"/>
    <w:link w:val="CommentText"/>
    <w:semiHidden/>
    <w:rsid w:val="004E0C1F"/>
    <w:rPr>
      <w:sz w:val="20"/>
      <w:szCs w:val="20"/>
    </w:rPr>
  </w:style>
  <w:style w:type="paragraph" w:styleId="CommentSubject">
    <w:name w:val="annotation subject"/>
    <w:basedOn w:val="CommentText"/>
    <w:next w:val="CommentText"/>
    <w:link w:val="CommentSubjectChar"/>
    <w:semiHidden/>
    <w:unhideWhenUsed/>
    <w:rsid w:val="004E0C1F"/>
    <w:rPr>
      <w:b/>
      <w:bCs/>
    </w:rPr>
  </w:style>
  <w:style w:type="character" w:customStyle="1" w:styleId="CommentSubjectChar">
    <w:name w:val="Comment Subject Char"/>
    <w:basedOn w:val="CommentTextChar"/>
    <w:link w:val="CommentSubject"/>
    <w:semiHidden/>
    <w:rsid w:val="004E0C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62373">
      <w:bodyDiv w:val="1"/>
      <w:marLeft w:val="0"/>
      <w:marRight w:val="0"/>
      <w:marTop w:val="0"/>
      <w:marBottom w:val="0"/>
      <w:divBdr>
        <w:top w:val="none" w:sz="0" w:space="0" w:color="auto"/>
        <w:left w:val="none" w:sz="0" w:space="0" w:color="auto"/>
        <w:bottom w:val="none" w:sz="0" w:space="0" w:color="auto"/>
        <w:right w:val="none" w:sz="0" w:space="0" w:color="auto"/>
      </w:divBdr>
    </w:div>
    <w:div w:id="219905782">
      <w:bodyDiv w:val="1"/>
      <w:marLeft w:val="0"/>
      <w:marRight w:val="0"/>
      <w:marTop w:val="0"/>
      <w:marBottom w:val="0"/>
      <w:divBdr>
        <w:top w:val="none" w:sz="0" w:space="0" w:color="auto"/>
        <w:left w:val="none" w:sz="0" w:space="0" w:color="auto"/>
        <w:bottom w:val="none" w:sz="0" w:space="0" w:color="auto"/>
        <w:right w:val="none" w:sz="0" w:space="0" w:color="auto"/>
      </w:divBdr>
      <w:divsChild>
        <w:div w:id="495531646">
          <w:marLeft w:val="0"/>
          <w:marRight w:val="0"/>
          <w:marTop w:val="0"/>
          <w:marBottom w:val="0"/>
          <w:divBdr>
            <w:top w:val="none" w:sz="0" w:space="0" w:color="auto"/>
            <w:left w:val="none" w:sz="0" w:space="0" w:color="auto"/>
            <w:bottom w:val="none" w:sz="0" w:space="0" w:color="auto"/>
            <w:right w:val="none" w:sz="0" w:space="0" w:color="auto"/>
          </w:divBdr>
          <w:divsChild>
            <w:div w:id="1576892185">
              <w:marLeft w:val="0"/>
              <w:marRight w:val="0"/>
              <w:marTop w:val="0"/>
              <w:marBottom w:val="0"/>
              <w:divBdr>
                <w:top w:val="none" w:sz="0" w:space="0" w:color="auto"/>
                <w:left w:val="none" w:sz="0" w:space="0" w:color="auto"/>
                <w:bottom w:val="none" w:sz="0" w:space="0" w:color="auto"/>
                <w:right w:val="none" w:sz="0" w:space="0" w:color="auto"/>
              </w:divBdr>
              <w:divsChild>
                <w:div w:id="1690332987">
                  <w:marLeft w:val="0"/>
                  <w:marRight w:val="0"/>
                  <w:marTop w:val="0"/>
                  <w:marBottom w:val="0"/>
                  <w:divBdr>
                    <w:top w:val="none" w:sz="0" w:space="0" w:color="auto"/>
                    <w:left w:val="none" w:sz="0" w:space="0" w:color="auto"/>
                    <w:bottom w:val="none" w:sz="0" w:space="0" w:color="auto"/>
                    <w:right w:val="none" w:sz="0" w:space="0" w:color="auto"/>
                  </w:divBdr>
                  <w:divsChild>
                    <w:div w:id="8570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204924">
      <w:bodyDiv w:val="1"/>
      <w:marLeft w:val="0"/>
      <w:marRight w:val="0"/>
      <w:marTop w:val="0"/>
      <w:marBottom w:val="0"/>
      <w:divBdr>
        <w:top w:val="none" w:sz="0" w:space="0" w:color="auto"/>
        <w:left w:val="none" w:sz="0" w:space="0" w:color="auto"/>
        <w:bottom w:val="none" w:sz="0" w:space="0" w:color="auto"/>
        <w:right w:val="none" w:sz="0" w:space="0" w:color="auto"/>
      </w:divBdr>
    </w:div>
    <w:div w:id="443117224">
      <w:bodyDiv w:val="1"/>
      <w:marLeft w:val="0"/>
      <w:marRight w:val="0"/>
      <w:marTop w:val="0"/>
      <w:marBottom w:val="0"/>
      <w:divBdr>
        <w:top w:val="none" w:sz="0" w:space="0" w:color="auto"/>
        <w:left w:val="none" w:sz="0" w:space="0" w:color="auto"/>
        <w:bottom w:val="none" w:sz="0" w:space="0" w:color="auto"/>
        <w:right w:val="none" w:sz="0" w:space="0" w:color="auto"/>
      </w:divBdr>
    </w:div>
    <w:div w:id="503204321">
      <w:bodyDiv w:val="1"/>
      <w:marLeft w:val="0"/>
      <w:marRight w:val="0"/>
      <w:marTop w:val="0"/>
      <w:marBottom w:val="0"/>
      <w:divBdr>
        <w:top w:val="none" w:sz="0" w:space="0" w:color="auto"/>
        <w:left w:val="none" w:sz="0" w:space="0" w:color="auto"/>
        <w:bottom w:val="none" w:sz="0" w:space="0" w:color="auto"/>
        <w:right w:val="none" w:sz="0" w:space="0" w:color="auto"/>
      </w:divBdr>
    </w:div>
    <w:div w:id="587538130">
      <w:bodyDiv w:val="1"/>
      <w:marLeft w:val="0"/>
      <w:marRight w:val="0"/>
      <w:marTop w:val="0"/>
      <w:marBottom w:val="0"/>
      <w:divBdr>
        <w:top w:val="none" w:sz="0" w:space="0" w:color="auto"/>
        <w:left w:val="none" w:sz="0" w:space="0" w:color="auto"/>
        <w:bottom w:val="none" w:sz="0" w:space="0" w:color="auto"/>
        <w:right w:val="none" w:sz="0" w:space="0" w:color="auto"/>
      </w:divBdr>
    </w:div>
    <w:div w:id="613905708">
      <w:bodyDiv w:val="1"/>
      <w:marLeft w:val="0"/>
      <w:marRight w:val="0"/>
      <w:marTop w:val="0"/>
      <w:marBottom w:val="0"/>
      <w:divBdr>
        <w:top w:val="none" w:sz="0" w:space="0" w:color="auto"/>
        <w:left w:val="none" w:sz="0" w:space="0" w:color="auto"/>
        <w:bottom w:val="none" w:sz="0" w:space="0" w:color="auto"/>
        <w:right w:val="none" w:sz="0" w:space="0" w:color="auto"/>
      </w:divBdr>
    </w:div>
    <w:div w:id="637806136">
      <w:bodyDiv w:val="1"/>
      <w:marLeft w:val="0"/>
      <w:marRight w:val="0"/>
      <w:marTop w:val="0"/>
      <w:marBottom w:val="0"/>
      <w:divBdr>
        <w:top w:val="none" w:sz="0" w:space="0" w:color="auto"/>
        <w:left w:val="none" w:sz="0" w:space="0" w:color="auto"/>
        <w:bottom w:val="none" w:sz="0" w:space="0" w:color="auto"/>
        <w:right w:val="none" w:sz="0" w:space="0" w:color="auto"/>
      </w:divBdr>
      <w:divsChild>
        <w:div w:id="1631939356">
          <w:marLeft w:val="0"/>
          <w:marRight w:val="0"/>
          <w:marTop w:val="0"/>
          <w:marBottom w:val="0"/>
          <w:divBdr>
            <w:top w:val="none" w:sz="0" w:space="0" w:color="auto"/>
            <w:left w:val="none" w:sz="0" w:space="0" w:color="auto"/>
            <w:bottom w:val="none" w:sz="0" w:space="0" w:color="auto"/>
            <w:right w:val="none" w:sz="0" w:space="0" w:color="auto"/>
          </w:divBdr>
          <w:divsChild>
            <w:div w:id="429930279">
              <w:marLeft w:val="0"/>
              <w:marRight w:val="0"/>
              <w:marTop w:val="0"/>
              <w:marBottom w:val="0"/>
              <w:divBdr>
                <w:top w:val="none" w:sz="0" w:space="0" w:color="auto"/>
                <w:left w:val="none" w:sz="0" w:space="0" w:color="auto"/>
                <w:bottom w:val="none" w:sz="0" w:space="0" w:color="auto"/>
                <w:right w:val="none" w:sz="0" w:space="0" w:color="auto"/>
              </w:divBdr>
              <w:divsChild>
                <w:div w:id="2124691334">
                  <w:marLeft w:val="0"/>
                  <w:marRight w:val="0"/>
                  <w:marTop w:val="0"/>
                  <w:marBottom w:val="0"/>
                  <w:divBdr>
                    <w:top w:val="none" w:sz="0" w:space="0" w:color="auto"/>
                    <w:left w:val="none" w:sz="0" w:space="0" w:color="auto"/>
                    <w:bottom w:val="none" w:sz="0" w:space="0" w:color="auto"/>
                    <w:right w:val="none" w:sz="0" w:space="0" w:color="auto"/>
                  </w:divBdr>
                  <w:divsChild>
                    <w:div w:id="21110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332459">
      <w:bodyDiv w:val="1"/>
      <w:marLeft w:val="0"/>
      <w:marRight w:val="0"/>
      <w:marTop w:val="0"/>
      <w:marBottom w:val="0"/>
      <w:divBdr>
        <w:top w:val="none" w:sz="0" w:space="0" w:color="auto"/>
        <w:left w:val="none" w:sz="0" w:space="0" w:color="auto"/>
        <w:bottom w:val="none" w:sz="0" w:space="0" w:color="auto"/>
        <w:right w:val="none" w:sz="0" w:space="0" w:color="auto"/>
      </w:divBdr>
      <w:divsChild>
        <w:div w:id="158812073">
          <w:marLeft w:val="0"/>
          <w:marRight w:val="0"/>
          <w:marTop w:val="0"/>
          <w:marBottom w:val="0"/>
          <w:divBdr>
            <w:top w:val="none" w:sz="0" w:space="0" w:color="auto"/>
            <w:left w:val="none" w:sz="0" w:space="0" w:color="auto"/>
            <w:bottom w:val="none" w:sz="0" w:space="0" w:color="auto"/>
            <w:right w:val="none" w:sz="0" w:space="0" w:color="auto"/>
          </w:divBdr>
          <w:divsChild>
            <w:div w:id="1905143848">
              <w:marLeft w:val="0"/>
              <w:marRight w:val="0"/>
              <w:marTop w:val="0"/>
              <w:marBottom w:val="0"/>
              <w:divBdr>
                <w:top w:val="none" w:sz="0" w:space="0" w:color="auto"/>
                <w:left w:val="none" w:sz="0" w:space="0" w:color="auto"/>
                <w:bottom w:val="none" w:sz="0" w:space="0" w:color="auto"/>
                <w:right w:val="none" w:sz="0" w:space="0" w:color="auto"/>
              </w:divBdr>
              <w:divsChild>
                <w:div w:id="1857770421">
                  <w:marLeft w:val="0"/>
                  <w:marRight w:val="0"/>
                  <w:marTop w:val="0"/>
                  <w:marBottom w:val="0"/>
                  <w:divBdr>
                    <w:top w:val="none" w:sz="0" w:space="0" w:color="auto"/>
                    <w:left w:val="none" w:sz="0" w:space="0" w:color="auto"/>
                    <w:bottom w:val="none" w:sz="0" w:space="0" w:color="auto"/>
                    <w:right w:val="none" w:sz="0" w:space="0" w:color="auto"/>
                  </w:divBdr>
                  <w:divsChild>
                    <w:div w:id="15819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101612">
      <w:bodyDiv w:val="1"/>
      <w:marLeft w:val="0"/>
      <w:marRight w:val="0"/>
      <w:marTop w:val="0"/>
      <w:marBottom w:val="0"/>
      <w:divBdr>
        <w:top w:val="none" w:sz="0" w:space="0" w:color="auto"/>
        <w:left w:val="none" w:sz="0" w:space="0" w:color="auto"/>
        <w:bottom w:val="none" w:sz="0" w:space="0" w:color="auto"/>
        <w:right w:val="none" w:sz="0" w:space="0" w:color="auto"/>
      </w:divBdr>
      <w:divsChild>
        <w:div w:id="2172528">
          <w:marLeft w:val="0"/>
          <w:marRight w:val="0"/>
          <w:marTop w:val="0"/>
          <w:marBottom w:val="0"/>
          <w:divBdr>
            <w:top w:val="none" w:sz="0" w:space="0" w:color="auto"/>
            <w:left w:val="none" w:sz="0" w:space="0" w:color="auto"/>
            <w:bottom w:val="none" w:sz="0" w:space="0" w:color="auto"/>
            <w:right w:val="none" w:sz="0" w:space="0" w:color="auto"/>
          </w:divBdr>
          <w:divsChild>
            <w:div w:id="1613437944">
              <w:marLeft w:val="0"/>
              <w:marRight w:val="0"/>
              <w:marTop w:val="0"/>
              <w:marBottom w:val="0"/>
              <w:divBdr>
                <w:top w:val="none" w:sz="0" w:space="0" w:color="auto"/>
                <w:left w:val="none" w:sz="0" w:space="0" w:color="auto"/>
                <w:bottom w:val="none" w:sz="0" w:space="0" w:color="auto"/>
                <w:right w:val="none" w:sz="0" w:space="0" w:color="auto"/>
              </w:divBdr>
            </w:div>
          </w:divsChild>
        </w:div>
        <w:div w:id="58022836">
          <w:marLeft w:val="0"/>
          <w:marRight w:val="0"/>
          <w:marTop w:val="0"/>
          <w:marBottom w:val="0"/>
          <w:divBdr>
            <w:top w:val="none" w:sz="0" w:space="0" w:color="auto"/>
            <w:left w:val="none" w:sz="0" w:space="0" w:color="auto"/>
            <w:bottom w:val="none" w:sz="0" w:space="0" w:color="auto"/>
            <w:right w:val="none" w:sz="0" w:space="0" w:color="auto"/>
          </w:divBdr>
          <w:divsChild>
            <w:div w:id="573903369">
              <w:marLeft w:val="0"/>
              <w:marRight w:val="0"/>
              <w:marTop w:val="0"/>
              <w:marBottom w:val="0"/>
              <w:divBdr>
                <w:top w:val="none" w:sz="0" w:space="0" w:color="auto"/>
                <w:left w:val="none" w:sz="0" w:space="0" w:color="auto"/>
                <w:bottom w:val="none" w:sz="0" w:space="0" w:color="auto"/>
                <w:right w:val="none" w:sz="0" w:space="0" w:color="auto"/>
              </w:divBdr>
            </w:div>
          </w:divsChild>
        </w:div>
        <w:div w:id="1309825921">
          <w:marLeft w:val="0"/>
          <w:marRight w:val="0"/>
          <w:marTop w:val="0"/>
          <w:marBottom w:val="0"/>
          <w:divBdr>
            <w:top w:val="none" w:sz="0" w:space="0" w:color="auto"/>
            <w:left w:val="none" w:sz="0" w:space="0" w:color="auto"/>
            <w:bottom w:val="none" w:sz="0" w:space="0" w:color="auto"/>
            <w:right w:val="none" w:sz="0" w:space="0" w:color="auto"/>
          </w:divBdr>
          <w:divsChild>
            <w:div w:id="634944539">
              <w:marLeft w:val="0"/>
              <w:marRight w:val="0"/>
              <w:marTop w:val="0"/>
              <w:marBottom w:val="0"/>
              <w:divBdr>
                <w:top w:val="none" w:sz="0" w:space="0" w:color="auto"/>
                <w:left w:val="none" w:sz="0" w:space="0" w:color="auto"/>
                <w:bottom w:val="none" w:sz="0" w:space="0" w:color="auto"/>
                <w:right w:val="none" w:sz="0" w:space="0" w:color="auto"/>
              </w:divBdr>
            </w:div>
          </w:divsChild>
        </w:div>
        <w:div w:id="120805700">
          <w:marLeft w:val="0"/>
          <w:marRight w:val="0"/>
          <w:marTop w:val="0"/>
          <w:marBottom w:val="0"/>
          <w:divBdr>
            <w:top w:val="none" w:sz="0" w:space="0" w:color="auto"/>
            <w:left w:val="none" w:sz="0" w:space="0" w:color="auto"/>
            <w:bottom w:val="none" w:sz="0" w:space="0" w:color="auto"/>
            <w:right w:val="none" w:sz="0" w:space="0" w:color="auto"/>
          </w:divBdr>
          <w:divsChild>
            <w:div w:id="2090231648">
              <w:marLeft w:val="0"/>
              <w:marRight w:val="0"/>
              <w:marTop w:val="0"/>
              <w:marBottom w:val="0"/>
              <w:divBdr>
                <w:top w:val="none" w:sz="0" w:space="0" w:color="auto"/>
                <w:left w:val="none" w:sz="0" w:space="0" w:color="auto"/>
                <w:bottom w:val="none" w:sz="0" w:space="0" w:color="auto"/>
                <w:right w:val="none" w:sz="0" w:space="0" w:color="auto"/>
              </w:divBdr>
            </w:div>
          </w:divsChild>
        </w:div>
        <w:div w:id="1802534455">
          <w:marLeft w:val="0"/>
          <w:marRight w:val="0"/>
          <w:marTop w:val="0"/>
          <w:marBottom w:val="0"/>
          <w:divBdr>
            <w:top w:val="none" w:sz="0" w:space="0" w:color="auto"/>
            <w:left w:val="none" w:sz="0" w:space="0" w:color="auto"/>
            <w:bottom w:val="none" w:sz="0" w:space="0" w:color="auto"/>
            <w:right w:val="none" w:sz="0" w:space="0" w:color="auto"/>
          </w:divBdr>
          <w:divsChild>
            <w:div w:id="38117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63657">
      <w:bodyDiv w:val="1"/>
      <w:marLeft w:val="0"/>
      <w:marRight w:val="0"/>
      <w:marTop w:val="0"/>
      <w:marBottom w:val="0"/>
      <w:divBdr>
        <w:top w:val="none" w:sz="0" w:space="0" w:color="auto"/>
        <w:left w:val="none" w:sz="0" w:space="0" w:color="auto"/>
        <w:bottom w:val="none" w:sz="0" w:space="0" w:color="auto"/>
        <w:right w:val="none" w:sz="0" w:space="0" w:color="auto"/>
      </w:divBdr>
    </w:div>
    <w:div w:id="1071730558">
      <w:bodyDiv w:val="1"/>
      <w:marLeft w:val="0"/>
      <w:marRight w:val="0"/>
      <w:marTop w:val="0"/>
      <w:marBottom w:val="0"/>
      <w:divBdr>
        <w:top w:val="none" w:sz="0" w:space="0" w:color="auto"/>
        <w:left w:val="none" w:sz="0" w:space="0" w:color="auto"/>
        <w:bottom w:val="none" w:sz="0" w:space="0" w:color="auto"/>
        <w:right w:val="none" w:sz="0" w:space="0" w:color="auto"/>
      </w:divBdr>
    </w:div>
    <w:div w:id="1097825122">
      <w:bodyDiv w:val="1"/>
      <w:marLeft w:val="0"/>
      <w:marRight w:val="0"/>
      <w:marTop w:val="0"/>
      <w:marBottom w:val="0"/>
      <w:divBdr>
        <w:top w:val="none" w:sz="0" w:space="0" w:color="auto"/>
        <w:left w:val="none" w:sz="0" w:space="0" w:color="auto"/>
        <w:bottom w:val="none" w:sz="0" w:space="0" w:color="auto"/>
        <w:right w:val="none" w:sz="0" w:space="0" w:color="auto"/>
      </w:divBdr>
      <w:divsChild>
        <w:div w:id="141969511">
          <w:marLeft w:val="0"/>
          <w:marRight w:val="0"/>
          <w:marTop w:val="0"/>
          <w:marBottom w:val="0"/>
          <w:divBdr>
            <w:top w:val="none" w:sz="0" w:space="0" w:color="auto"/>
            <w:left w:val="none" w:sz="0" w:space="0" w:color="auto"/>
            <w:bottom w:val="none" w:sz="0" w:space="0" w:color="auto"/>
            <w:right w:val="none" w:sz="0" w:space="0" w:color="auto"/>
          </w:divBdr>
          <w:divsChild>
            <w:div w:id="810832221">
              <w:marLeft w:val="0"/>
              <w:marRight w:val="0"/>
              <w:marTop w:val="0"/>
              <w:marBottom w:val="0"/>
              <w:divBdr>
                <w:top w:val="none" w:sz="0" w:space="0" w:color="auto"/>
                <w:left w:val="none" w:sz="0" w:space="0" w:color="auto"/>
                <w:bottom w:val="none" w:sz="0" w:space="0" w:color="auto"/>
                <w:right w:val="none" w:sz="0" w:space="0" w:color="auto"/>
              </w:divBdr>
              <w:divsChild>
                <w:div w:id="5658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8445">
      <w:bodyDiv w:val="1"/>
      <w:marLeft w:val="0"/>
      <w:marRight w:val="0"/>
      <w:marTop w:val="0"/>
      <w:marBottom w:val="0"/>
      <w:divBdr>
        <w:top w:val="none" w:sz="0" w:space="0" w:color="auto"/>
        <w:left w:val="none" w:sz="0" w:space="0" w:color="auto"/>
        <w:bottom w:val="none" w:sz="0" w:space="0" w:color="auto"/>
        <w:right w:val="none" w:sz="0" w:space="0" w:color="auto"/>
      </w:divBdr>
    </w:div>
    <w:div w:id="1555659305">
      <w:bodyDiv w:val="1"/>
      <w:marLeft w:val="0"/>
      <w:marRight w:val="0"/>
      <w:marTop w:val="0"/>
      <w:marBottom w:val="0"/>
      <w:divBdr>
        <w:top w:val="none" w:sz="0" w:space="0" w:color="auto"/>
        <w:left w:val="none" w:sz="0" w:space="0" w:color="auto"/>
        <w:bottom w:val="none" w:sz="0" w:space="0" w:color="auto"/>
        <w:right w:val="none" w:sz="0" w:space="0" w:color="auto"/>
      </w:divBdr>
    </w:div>
    <w:div w:id="1634941399">
      <w:bodyDiv w:val="1"/>
      <w:marLeft w:val="0"/>
      <w:marRight w:val="0"/>
      <w:marTop w:val="0"/>
      <w:marBottom w:val="0"/>
      <w:divBdr>
        <w:top w:val="none" w:sz="0" w:space="0" w:color="auto"/>
        <w:left w:val="none" w:sz="0" w:space="0" w:color="auto"/>
        <w:bottom w:val="none" w:sz="0" w:space="0" w:color="auto"/>
        <w:right w:val="none" w:sz="0" w:space="0" w:color="auto"/>
      </w:divBdr>
    </w:div>
    <w:div w:id="1905069642">
      <w:bodyDiv w:val="1"/>
      <w:marLeft w:val="0"/>
      <w:marRight w:val="0"/>
      <w:marTop w:val="0"/>
      <w:marBottom w:val="0"/>
      <w:divBdr>
        <w:top w:val="none" w:sz="0" w:space="0" w:color="auto"/>
        <w:left w:val="none" w:sz="0" w:space="0" w:color="auto"/>
        <w:bottom w:val="none" w:sz="0" w:space="0" w:color="auto"/>
        <w:right w:val="none" w:sz="0" w:space="0" w:color="auto"/>
      </w:divBdr>
    </w:div>
    <w:div w:id="2004240345">
      <w:bodyDiv w:val="1"/>
      <w:marLeft w:val="0"/>
      <w:marRight w:val="0"/>
      <w:marTop w:val="0"/>
      <w:marBottom w:val="0"/>
      <w:divBdr>
        <w:top w:val="none" w:sz="0" w:space="0" w:color="auto"/>
        <w:left w:val="none" w:sz="0" w:space="0" w:color="auto"/>
        <w:bottom w:val="none" w:sz="0" w:space="0" w:color="auto"/>
        <w:right w:val="none" w:sz="0" w:space="0" w:color="auto"/>
      </w:divBdr>
    </w:div>
    <w:div w:id="2059545887">
      <w:bodyDiv w:val="1"/>
      <w:marLeft w:val="0"/>
      <w:marRight w:val="0"/>
      <w:marTop w:val="0"/>
      <w:marBottom w:val="0"/>
      <w:divBdr>
        <w:top w:val="none" w:sz="0" w:space="0" w:color="auto"/>
        <w:left w:val="none" w:sz="0" w:space="0" w:color="auto"/>
        <w:bottom w:val="none" w:sz="0" w:space="0" w:color="auto"/>
        <w:right w:val="none" w:sz="0" w:space="0" w:color="auto"/>
      </w:divBdr>
    </w:div>
    <w:div w:id="2086762245">
      <w:bodyDiv w:val="1"/>
      <w:marLeft w:val="0"/>
      <w:marRight w:val="0"/>
      <w:marTop w:val="0"/>
      <w:marBottom w:val="0"/>
      <w:divBdr>
        <w:top w:val="none" w:sz="0" w:space="0" w:color="auto"/>
        <w:left w:val="none" w:sz="0" w:space="0" w:color="auto"/>
        <w:bottom w:val="none" w:sz="0" w:space="0" w:color="auto"/>
        <w:right w:val="none" w:sz="0" w:space="0" w:color="auto"/>
      </w:divBdr>
    </w:div>
    <w:div w:id="2128624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ichele%20Larrimer\Application%20Data\Microsoft\Templates\osu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B15010AEA7DC47A2B2C399708116FB" ma:contentTypeVersion="4" ma:contentTypeDescription="Create a new document." ma:contentTypeScope="" ma:versionID="aa6f2a5d05235fb5d0aa41211e11d867">
  <xsd:schema xmlns:xsd="http://www.w3.org/2001/XMLSchema" xmlns:xs="http://www.w3.org/2001/XMLSchema" xmlns:p="http://schemas.microsoft.com/office/2006/metadata/properties" xmlns:ns2="8aeb13ce-e858-4e80-be0f-13616643b295" xmlns:ns3="e1eda869-c752-43cd-a661-d745b6df0918" targetNamespace="http://schemas.microsoft.com/office/2006/metadata/properties" ma:root="true" ma:fieldsID="f08fbd6b843f23208210719079f70f77" ns2:_="" ns3:_="">
    <xsd:import namespace="8aeb13ce-e858-4e80-be0f-13616643b295"/>
    <xsd:import namespace="e1eda869-c752-43cd-a661-d745b6df091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eb13ce-e858-4e80-be0f-13616643b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eda869-c752-43cd-a661-d745b6df09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A89D1C-47EE-4304-B953-752D8A5989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F59BDE-749D-4F9E-835A-CD1EF3231B77}">
  <ds:schemaRefs>
    <ds:schemaRef ds:uri="http://schemas.microsoft.com/sharepoint/v3/contenttype/forms"/>
  </ds:schemaRefs>
</ds:datastoreItem>
</file>

<file path=customXml/itemProps3.xml><?xml version="1.0" encoding="utf-8"?>
<ds:datastoreItem xmlns:ds="http://schemas.openxmlformats.org/officeDocument/2006/customXml" ds:itemID="{7A6AE8F6-50E0-4134-9610-EACBA7016E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eb13ce-e858-4e80-be0f-13616643b295"/>
    <ds:schemaRef ds:uri="e1eda869-c752-43cd-a661-d745b6df09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C:\Documents and Settings\Michele Larrimer\Application Data\Microsoft\Templates\osu_letterhead.dot</Template>
  <TotalTime>128</TotalTime>
  <Pages>2</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OSU</Company>
  <LinksUpToDate>false</LinksUpToDate>
  <CharactersWithSpaces>2484</CharactersWithSpaces>
  <SharedDoc>false</SharedDoc>
  <HLinks>
    <vt:vector size="6" baseType="variant">
      <vt:variant>
        <vt:i4>852026</vt:i4>
      </vt:variant>
      <vt:variant>
        <vt:i4>0</vt:i4>
      </vt:variant>
      <vt:variant>
        <vt:i4>0</vt:i4>
      </vt:variant>
      <vt:variant>
        <vt:i4>5</vt:i4>
      </vt:variant>
      <vt:variant>
        <vt:lpwstr>mailto:cook.942@osu.edu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Larrimer</dc:creator>
  <cp:keywords/>
  <cp:lastModifiedBy>Durand, Michael</cp:lastModifiedBy>
  <cp:revision>311</cp:revision>
  <cp:lastPrinted>2024-03-04T19:19:00Z</cp:lastPrinted>
  <dcterms:created xsi:type="dcterms:W3CDTF">2021-12-01T04:58:00Z</dcterms:created>
  <dcterms:modified xsi:type="dcterms:W3CDTF">2025-05-05T20:05:00Z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0x0101006FB15010AEA7DC47A2B2C399708116FB</vt:lpwstr>
  </property>
</Properties>
</file>